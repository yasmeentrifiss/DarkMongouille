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413C" w:rsidRDefault="00D5413C">
      <w:pPr>
        <w:pStyle w:val="Photo"/>
      </w:pPr>
    </w:p>
    <w:p w:rsidR="001638F6" w:rsidRDefault="00DB19E8" w:rsidP="00D5413C">
      <w:pPr>
        <w:pStyle w:val="Titre"/>
      </w:pPr>
      <w:r>
        <w:t xml:space="preserve">TP final : Création </w:t>
      </w:r>
      <w:r w:rsidR="00A2488F" w:rsidRPr="00A2488F">
        <w:t>d'application pour le Cloud</w:t>
      </w:r>
    </w:p>
    <w:p w:rsidR="001638F6" w:rsidRPr="00DB19E8" w:rsidRDefault="00A2488F" w:rsidP="00D5413C">
      <w:pPr>
        <w:pStyle w:val="Sous-titre"/>
        <w:rPr>
          <w:lang w:val="en-GB"/>
        </w:rPr>
      </w:pPr>
      <w:r w:rsidRPr="00DB19E8">
        <w:rPr>
          <w:lang w:val="en-GB"/>
        </w:rPr>
        <w:t>Yasmeen T</w:t>
      </w:r>
      <w:r w:rsidR="00DB19E8" w:rsidRPr="00DB19E8">
        <w:rPr>
          <w:lang w:val="en-GB"/>
        </w:rPr>
        <w:t xml:space="preserve">Rifiss - </w:t>
      </w:r>
      <w:r w:rsidRPr="00DB19E8">
        <w:rPr>
          <w:lang w:val="en-GB"/>
        </w:rPr>
        <w:t xml:space="preserve">KilLian </w:t>
      </w:r>
      <w:r w:rsidR="00DB19E8" w:rsidRPr="00DB19E8">
        <w:rPr>
          <w:lang w:val="en-GB"/>
        </w:rPr>
        <w:t xml:space="preserve">VENEZIA - </w:t>
      </w:r>
      <w:r w:rsidRPr="00DB19E8">
        <w:rPr>
          <w:lang w:val="en-GB"/>
        </w:rPr>
        <w:t>Tara Zhong</w:t>
      </w:r>
    </w:p>
    <w:p w:rsidR="003422FF" w:rsidRDefault="00D5413C" w:rsidP="00411F70">
      <w:pPr>
        <w:pStyle w:val="Coordonnes"/>
      </w:pPr>
      <w:r w:rsidRPr="00826F36">
        <w:rPr>
          <w:lang w:bidi="fr-FR"/>
        </w:rPr>
        <w:t xml:space="preserve"> </w:t>
      </w:r>
      <w:r w:rsidR="00DB19E8" w:rsidRPr="00A2488F">
        <w:t>Développement d'application pour le Cloud</w:t>
      </w:r>
      <w:r w:rsidR="00DB19E8">
        <w:t xml:space="preserve"> </w:t>
      </w:r>
      <w:r w:rsidR="00DB19E8">
        <w:rPr>
          <w:lang w:bidi="fr-FR"/>
        </w:rPr>
        <w:t>|</w:t>
      </w:r>
      <w:r>
        <w:rPr>
          <w:lang w:bidi="fr-FR"/>
        </w:rPr>
        <w:t xml:space="preserve"> </w:t>
      </w:r>
      <w:r w:rsidR="00826F36">
        <w:rPr>
          <w:lang w:bidi="fr-FR"/>
        </w:rPr>
        <w:t>21</w:t>
      </w:r>
      <w:r w:rsidR="00DB19E8">
        <w:rPr>
          <w:lang w:bidi="fr-FR"/>
        </w:rPr>
        <w:t>-</w:t>
      </w:r>
      <w:r w:rsidR="00826F36">
        <w:rPr>
          <w:lang w:bidi="fr-FR"/>
        </w:rPr>
        <w:t>01</w:t>
      </w:r>
      <w:r w:rsidR="00DB19E8">
        <w:rPr>
          <w:lang w:bidi="fr-FR"/>
        </w:rPr>
        <w:t>-</w:t>
      </w:r>
      <w:r w:rsidR="00DB19E8">
        <w:t>2017</w:t>
      </w:r>
      <w:r w:rsidR="003422FF">
        <w:rPr>
          <w:lang w:bidi="fr-FR"/>
        </w:rPr>
        <w:br w:type="page"/>
      </w:r>
    </w:p>
    <w:p w:rsidR="00072042" w:rsidRDefault="002148AA" w:rsidP="002148AA">
      <w:pPr>
        <w:pStyle w:val="Titre1"/>
        <w:jc w:val="center"/>
        <w:rPr>
          <w:rStyle w:val="Titre1Car"/>
        </w:rPr>
      </w:pPr>
      <w:bookmarkStart w:id="0" w:name="_Toc504333190"/>
      <w:r w:rsidRPr="002148AA">
        <w:rPr>
          <w:rStyle w:val="Titre1Car"/>
        </w:rPr>
        <w:lastRenderedPageBreak/>
        <w:t>Table des matières</w:t>
      </w:r>
      <w:bookmarkEnd w:id="0"/>
    </w:p>
    <w:sdt>
      <w:sdtPr>
        <w:rPr>
          <w:rFonts w:eastAsiaTheme="minorEastAsia" w:cstheme="minorBidi"/>
          <w:b w:val="0"/>
          <w:color w:val="4D322D" w:themeColor="text2"/>
          <w:sz w:val="24"/>
          <w:szCs w:val="22"/>
        </w:rPr>
        <w:id w:val="-1415079528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:rsidR="00072042" w:rsidRPr="002148AA" w:rsidRDefault="00072042">
          <w:pPr>
            <w:pStyle w:val="En-ttedetabledesmatires"/>
            <w:rPr>
              <w:rStyle w:val="Titre1Car"/>
            </w:rPr>
          </w:pPr>
        </w:p>
        <w:p w:rsidR="00BD2227" w:rsidRDefault="00072042">
          <w:pPr>
            <w:pStyle w:val="TM1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zh-CN"/>
            </w:rPr>
          </w:pPr>
          <w:r w:rsidRPr="00072042">
            <w:rPr>
              <w:sz w:val="28"/>
            </w:rPr>
            <w:fldChar w:fldCharType="begin"/>
          </w:r>
          <w:r w:rsidRPr="00072042">
            <w:rPr>
              <w:sz w:val="28"/>
            </w:rPr>
            <w:instrText xml:space="preserve"> TOC \o "1-3" \h \z \u </w:instrText>
          </w:r>
          <w:r w:rsidRPr="00072042">
            <w:rPr>
              <w:sz w:val="28"/>
            </w:rPr>
            <w:fldChar w:fldCharType="separate"/>
          </w:r>
          <w:hyperlink w:anchor="_Toc504333190" w:history="1">
            <w:r w:rsidR="00BD2227" w:rsidRPr="00B126BF">
              <w:rPr>
                <w:rStyle w:val="Lienhypertexte"/>
                <w:noProof/>
              </w:rPr>
              <w:t>Table des matières</w:t>
            </w:r>
            <w:r w:rsidR="00BD2227">
              <w:rPr>
                <w:noProof/>
                <w:webHidden/>
              </w:rPr>
              <w:tab/>
            </w:r>
            <w:r w:rsidR="00BD2227">
              <w:rPr>
                <w:noProof/>
                <w:webHidden/>
              </w:rPr>
              <w:fldChar w:fldCharType="begin"/>
            </w:r>
            <w:r w:rsidR="00BD2227">
              <w:rPr>
                <w:noProof/>
                <w:webHidden/>
              </w:rPr>
              <w:instrText xml:space="preserve"> PAGEREF _Toc504333190 \h </w:instrText>
            </w:r>
            <w:r w:rsidR="00BD2227">
              <w:rPr>
                <w:noProof/>
                <w:webHidden/>
              </w:rPr>
            </w:r>
            <w:r w:rsidR="00BD2227">
              <w:rPr>
                <w:noProof/>
                <w:webHidden/>
              </w:rPr>
              <w:fldChar w:fldCharType="separate"/>
            </w:r>
            <w:r w:rsidR="00BD2227">
              <w:rPr>
                <w:noProof/>
                <w:webHidden/>
              </w:rPr>
              <w:t>1</w:t>
            </w:r>
            <w:r w:rsidR="00BD2227">
              <w:rPr>
                <w:noProof/>
                <w:webHidden/>
              </w:rPr>
              <w:fldChar w:fldCharType="end"/>
            </w:r>
          </w:hyperlink>
        </w:p>
        <w:p w:rsidR="00BD2227" w:rsidRDefault="00BD2227">
          <w:pPr>
            <w:pStyle w:val="TM1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zh-CN"/>
            </w:rPr>
          </w:pPr>
          <w:hyperlink w:anchor="_Toc504333191" w:history="1">
            <w:r w:rsidRPr="00B126BF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27" w:rsidRDefault="00BD2227">
          <w:pPr>
            <w:pStyle w:val="TM1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zh-CN"/>
            </w:rPr>
          </w:pPr>
          <w:hyperlink w:anchor="_Toc504333192" w:history="1">
            <w:r w:rsidRPr="00B126BF">
              <w:rPr>
                <w:rStyle w:val="Lienhypertexte"/>
                <w:noProof/>
              </w:rPr>
              <w:t>1.1 Jeux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27" w:rsidRDefault="00BD2227">
          <w:pPr>
            <w:pStyle w:val="TM1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zh-CN"/>
            </w:rPr>
          </w:pPr>
          <w:hyperlink w:anchor="_Toc504333193" w:history="1">
            <w:r w:rsidRPr="00B126BF">
              <w:rPr>
                <w:rStyle w:val="Lienhypertexte"/>
                <w:noProof/>
              </w:rPr>
              <w:t>1.2 Spécification des besoins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27" w:rsidRDefault="00BD2227">
          <w:pPr>
            <w:pStyle w:val="TM1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zh-CN"/>
            </w:rPr>
          </w:pPr>
          <w:hyperlink w:anchor="_Toc504333194" w:history="1">
            <w:r w:rsidRPr="00B126BF">
              <w:rPr>
                <w:rStyle w:val="Lienhypertexte"/>
                <w:noProof/>
              </w:rPr>
              <w:t>1.3 Dénormalisation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27" w:rsidRDefault="00BD2227">
          <w:pPr>
            <w:pStyle w:val="TM2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zh-CN"/>
            </w:rPr>
          </w:pPr>
          <w:hyperlink w:anchor="_Toc504333195" w:history="1">
            <w:r w:rsidRPr="00B126BF">
              <w:rPr>
                <w:rStyle w:val="Lienhypertexte"/>
                <w:noProof/>
              </w:rPr>
              <w:t>1.3.1 Schéma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27" w:rsidRDefault="00BD2227">
          <w:pPr>
            <w:pStyle w:val="TM2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zh-CN"/>
            </w:rPr>
          </w:pPr>
          <w:hyperlink w:anchor="_Toc504333196" w:history="1">
            <w:r w:rsidRPr="00B126BF">
              <w:rPr>
                <w:rStyle w:val="Lienhypertexte"/>
                <w:noProof/>
              </w:rPr>
              <w:t>1.3.2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27" w:rsidRDefault="00BD2227">
          <w:pPr>
            <w:pStyle w:val="TM3"/>
            <w:tabs>
              <w:tab w:val="right" w:leader="dot" w:pos="9912"/>
            </w:tabs>
            <w:rPr>
              <w:rFonts w:asciiTheme="minorHAnsi" w:hAnsiTheme="minorHAnsi"/>
              <w:i w:val="0"/>
              <w:iCs w:val="0"/>
              <w:noProof/>
              <w:color w:val="auto"/>
              <w:sz w:val="22"/>
              <w:lang w:eastAsia="zh-CN"/>
            </w:rPr>
          </w:pPr>
          <w:hyperlink w:anchor="_Toc504333197" w:history="1">
            <w:r w:rsidRPr="00B126BF">
              <w:rPr>
                <w:rStyle w:val="Lienhypertexte"/>
                <w:noProof/>
              </w:rPr>
              <w:t>1ere jointure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27" w:rsidRDefault="00BD2227">
          <w:pPr>
            <w:pStyle w:val="TM3"/>
            <w:tabs>
              <w:tab w:val="right" w:leader="dot" w:pos="9912"/>
            </w:tabs>
            <w:rPr>
              <w:rFonts w:asciiTheme="minorHAnsi" w:hAnsiTheme="minorHAnsi"/>
              <w:i w:val="0"/>
              <w:iCs w:val="0"/>
              <w:noProof/>
              <w:color w:val="auto"/>
              <w:sz w:val="22"/>
              <w:lang w:eastAsia="zh-CN"/>
            </w:rPr>
          </w:pPr>
          <w:hyperlink w:anchor="_Toc504333198" w:history="1">
            <w:r w:rsidRPr="00B126BF">
              <w:rPr>
                <w:rStyle w:val="Lienhypertexte"/>
                <w:noProof/>
              </w:rPr>
              <w:t>2</w:t>
            </w:r>
            <w:r w:rsidRPr="00B126BF">
              <w:rPr>
                <w:rStyle w:val="Lienhypertexte"/>
                <w:noProof/>
                <w:vertAlign w:val="superscript"/>
              </w:rPr>
              <w:t>e</w:t>
            </w:r>
            <w:r w:rsidRPr="00B126BF">
              <w:rPr>
                <w:rStyle w:val="Lienhypertexte"/>
                <w:noProof/>
              </w:rPr>
              <w:t xml:space="preserve"> jointure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27" w:rsidRDefault="00BD2227">
          <w:pPr>
            <w:pStyle w:val="TM3"/>
            <w:tabs>
              <w:tab w:val="right" w:leader="dot" w:pos="9912"/>
            </w:tabs>
            <w:rPr>
              <w:rFonts w:asciiTheme="minorHAnsi" w:hAnsiTheme="minorHAnsi"/>
              <w:i w:val="0"/>
              <w:iCs w:val="0"/>
              <w:noProof/>
              <w:color w:val="auto"/>
              <w:sz w:val="22"/>
              <w:lang w:eastAsia="zh-CN"/>
            </w:rPr>
          </w:pPr>
          <w:hyperlink w:anchor="_Toc504333199" w:history="1">
            <w:r w:rsidRPr="00B126BF">
              <w:rPr>
                <w:rStyle w:val="Lienhypertexte"/>
                <w:noProof/>
              </w:rPr>
              <w:t>Résultats des transformations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27" w:rsidRDefault="00BD2227">
          <w:pPr>
            <w:pStyle w:val="TM1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zh-CN"/>
            </w:rPr>
          </w:pPr>
          <w:hyperlink w:anchor="_Toc504333200" w:history="1">
            <w:r w:rsidRPr="00B126BF">
              <w:rPr>
                <w:rStyle w:val="Lienhypertexte"/>
                <w:noProof/>
                <w:highlight w:val="white"/>
              </w:rPr>
              <w:t>1.4 Vues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27" w:rsidRDefault="00BD2227">
          <w:pPr>
            <w:pStyle w:val="TM2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zh-CN"/>
            </w:rPr>
          </w:pPr>
          <w:hyperlink w:anchor="_Toc504333201" w:history="1">
            <w:r w:rsidRPr="00B126BF">
              <w:rPr>
                <w:rStyle w:val="Lienhypertexte"/>
                <w:noProof/>
              </w:rPr>
              <w:t>1.4.1 Utilisateurs standard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27" w:rsidRDefault="00BD2227">
          <w:pPr>
            <w:pStyle w:val="TM2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zh-CN"/>
            </w:rPr>
          </w:pPr>
          <w:hyperlink w:anchor="_Toc504333202" w:history="1">
            <w:r w:rsidRPr="00B126BF">
              <w:rPr>
                <w:rStyle w:val="Lienhypertexte"/>
                <w:noProof/>
              </w:rPr>
              <w:t>1.4.2 Analyste/Décisionnaire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27" w:rsidRDefault="00BD2227">
          <w:pPr>
            <w:pStyle w:val="TM2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zh-CN"/>
            </w:rPr>
          </w:pPr>
          <w:hyperlink w:anchor="_Toc504333203" w:history="1">
            <w:r w:rsidRPr="00B126BF">
              <w:rPr>
                <w:rStyle w:val="Lienhypertexte"/>
                <w:noProof/>
              </w:rPr>
              <w:t>1.4.3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27" w:rsidRDefault="00BD2227">
          <w:pPr>
            <w:pStyle w:val="TM1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zh-CN"/>
            </w:rPr>
          </w:pPr>
          <w:hyperlink w:anchor="_Toc504333204" w:history="1">
            <w:r w:rsidRPr="00B126BF">
              <w:rPr>
                <w:rStyle w:val="Lienhypertexte"/>
                <w:noProof/>
              </w:rPr>
              <w:t>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227" w:rsidRDefault="00BD2227">
          <w:pPr>
            <w:pStyle w:val="TM1"/>
            <w:tabs>
              <w:tab w:val="right" w:leader="dot" w:pos="9912"/>
            </w:tabs>
            <w:rPr>
              <w:rFonts w:asciiTheme="minorHAnsi" w:hAnsiTheme="minorHAnsi"/>
              <w:noProof/>
              <w:color w:val="auto"/>
              <w:sz w:val="22"/>
              <w:lang w:eastAsia="zh-CN"/>
            </w:rPr>
          </w:pPr>
          <w:hyperlink w:anchor="_Toc504333205" w:history="1">
            <w:r w:rsidRPr="00B126BF">
              <w:rPr>
                <w:rStyle w:val="Lienhypertexte"/>
                <w:noProof/>
                <w:lang w:val="en-GB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_Toc504333205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2042" w:rsidRPr="00072042" w:rsidRDefault="00072042">
          <w:pPr>
            <w:rPr>
              <w:sz w:val="28"/>
            </w:rPr>
          </w:pPr>
          <w:r w:rsidRPr="00072042">
            <w:rPr>
              <w:b/>
              <w:bCs/>
              <w:sz w:val="28"/>
            </w:rPr>
            <w:fldChar w:fldCharType="end"/>
          </w:r>
        </w:p>
      </w:sdtContent>
    </w:sdt>
    <w:p w:rsidR="00072042" w:rsidRDefault="00072042">
      <w:pPr>
        <w:rPr>
          <w:rStyle w:val="Titre1Car"/>
        </w:rPr>
      </w:pPr>
    </w:p>
    <w:p w:rsidR="00072042" w:rsidRDefault="00072042">
      <w:pPr>
        <w:rPr>
          <w:rStyle w:val="Titre1Car"/>
        </w:rPr>
      </w:pPr>
      <w:r>
        <w:rPr>
          <w:rStyle w:val="Titre1Car"/>
          <w:b w:val="0"/>
        </w:rPr>
        <w:br w:type="page"/>
      </w:r>
    </w:p>
    <w:p w:rsidR="008A20E2" w:rsidRDefault="008A20E2" w:rsidP="008A20E2">
      <w:pPr>
        <w:pStyle w:val="Titre1"/>
        <w:rPr>
          <w:rStyle w:val="Titre1Car"/>
          <w:b/>
        </w:rPr>
      </w:pPr>
      <w:bookmarkStart w:id="1" w:name="_Toc504333191"/>
      <w:r w:rsidRPr="008A20E2">
        <w:rPr>
          <w:rStyle w:val="Titre1Car"/>
          <w:b/>
        </w:rPr>
        <w:lastRenderedPageBreak/>
        <w:t>Introduction</w:t>
      </w:r>
      <w:bookmarkEnd w:id="1"/>
    </w:p>
    <w:p w:rsidR="008A20E2" w:rsidRDefault="008A20E2" w:rsidP="008A20E2">
      <w:r>
        <w:t>Ce document est le rapport pour notre application finale de création d’application pour le Cloud.</w:t>
      </w:r>
    </w:p>
    <w:p w:rsidR="008A20E2" w:rsidRDefault="008A20E2" w:rsidP="008A20E2">
      <w:r>
        <w:t xml:space="preserve">Vous trouverez </w:t>
      </w:r>
      <w:r w:rsidR="00826F36">
        <w:t xml:space="preserve">dans </w:t>
      </w:r>
      <w:r>
        <w:t xml:space="preserve">notre dossier aussi disponible sur </w:t>
      </w:r>
      <w:hyperlink r:id="rId8" w:history="1">
        <w:r w:rsidRPr="00DD51FC">
          <w:rPr>
            <w:rStyle w:val="Lienhypertexte"/>
          </w:rPr>
          <w:t>https://github.com/yasmeentrifiss/DarkMongouille</w:t>
        </w:r>
      </w:hyperlink>
      <w:r w:rsidR="00826F36">
        <w:rPr>
          <w:rStyle w:val="Lienhypertexte"/>
        </w:rPr>
        <w:t xml:space="preserve"> </w:t>
      </w:r>
    </w:p>
    <w:p w:rsidR="004905A6" w:rsidRDefault="004905A6" w:rsidP="00072042">
      <w:pPr>
        <w:pStyle w:val="Paragraphedeliste"/>
        <w:numPr>
          <w:ilvl w:val="0"/>
          <w:numId w:val="23"/>
        </w:numPr>
      </w:pPr>
      <w:r>
        <w:t xml:space="preserve">Le code source de </w:t>
      </w:r>
      <w:r w:rsidR="00826F36">
        <w:t xml:space="preserve">l’application, </w:t>
      </w:r>
      <w:r>
        <w:t xml:space="preserve">visible en ouvrant le .sln à l’aide de </w:t>
      </w:r>
      <w:r w:rsidR="007C6289">
        <w:t>Visual</w:t>
      </w:r>
      <w:r>
        <w:t xml:space="preserve"> studio.</w:t>
      </w:r>
    </w:p>
    <w:p w:rsidR="005E46DE" w:rsidRDefault="005E46DE" w:rsidP="00C960FE">
      <w:pPr>
        <w:pStyle w:val="Paragraphedeliste"/>
        <w:numPr>
          <w:ilvl w:val="0"/>
          <w:numId w:val="23"/>
        </w:numPr>
      </w:pPr>
      <w:r>
        <w:t>Un exécutable</w:t>
      </w:r>
      <w:r w:rsidR="00C960FE">
        <w:t xml:space="preserve"> est </w:t>
      </w:r>
      <w:r w:rsidR="007C6289">
        <w:t>disponible</w:t>
      </w:r>
      <w:r w:rsidR="00C960FE">
        <w:t xml:space="preserve"> sous </w:t>
      </w:r>
      <w:r w:rsidR="00C960FE" w:rsidRPr="00C960FE">
        <w:t>DarkMongouille\bin\Debug</w:t>
      </w:r>
      <w:r w:rsidR="0081224F">
        <w:t xml:space="preserve"> (veuillez cliquer sur l’exe sans déplacer</w:t>
      </w:r>
      <w:r w:rsidR="00B116A1">
        <w:t xml:space="preserve"> celui-ci)</w:t>
      </w:r>
    </w:p>
    <w:p w:rsidR="00C960FE" w:rsidRDefault="005E46DE" w:rsidP="005E46DE">
      <w:pPr>
        <w:pStyle w:val="Paragraphedeliste"/>
      </w:pPr>
      <w:r w:rsidRPr="005E46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E7EED6" wp14:editId="4BD73735">
            <wp:extent cx="3567545" cy="2206254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9813" cy="221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A6" w:rsidRDefault="004905A6" w:rsidP="00072042">
      <w:pPr>
        <w:pStyle w:val="Paragraphedeliste"/>
        <w:numPr>
          <w:ilvl w:val="0"/>
          <w:numId w:val="23"/>
        </w:numPr>
      </w:pPr>
      <w:r>
        <w:t xml:space="preserve">Le readme est disponible en .txt ou bien sur le répertoire </w:t>
      </w:r>
      <w:r w:rsidR="001F2CB3">
        <w:t>GitHub</w:t>
      </w:r>
      <w:r>
        <w:t>.</w:t>
      </w:r>
    </w:p>
    <w:p w:rsidR="008A20E2" w:rsidRDefault="00072042" w:rsidP="00072042">
      <w:pPr>
        <w:pStyle w:val="Paragraphedeliste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AC9E865">
            <wp:simplePos x="0" y="0"/>
            <wp:positionH relativeFrom="column">
              <wp:posOffset>950595</wp:posOffset>
            </wp:positionH>
            <wp:positionV relativeFrom="paragraph">
              <wp:posOffset>327025</wp:posOffset>
            </wp:positionV>
            <wp:extent cx="1666875" cy="2381250"/>
            <wp:effectExtent l="0" t="0" r="9525" b="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20E2">
        <w:t>Dans le dossier Data :</w:t>
      </w:r>
    </w:p>
    <w:p w:rsidR="008A20E2" w:rsidRDefault="008A20E2" w:rsidP="008A20E2"/>
    <w:p w:rsidR="00072042" w:rsidRDefault="008A20E2" w:rsidP="008A20E2">
      <w:pPr>
        <w:pStyle w:val="Paragraphedeliste"/>
        <w:numPr>
          <w:ilvl w:val="0"/>
          <w:numId w:val="23"/>
        </w:numPr>
      </w:pPr>
      <w:r>
        <w:t>Vous trouverez :</w:t>
      </w:r>
    </w:p>
    <w:p w:rsidR="00072042" w:rsidRDefault="00072042" w:rsidP="00072042">
      <w:pPr>
        <w:pStyle w:val="Paragraphedeliste"/>
      </w:pPr>
    </w:p>
    <w:p w:rsidR="00072042" w:rsidRDefault="00072042" w:rsidP="008A20E2">
      <w:pPr>
        <w:pStyle w:val="Paragraphedeliste"/>
        <w:numPr>
          <w:ilvl w:val="1"/>
          <w:numId w:val="23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328CC3B">
            <wp:simplePos x="0" y="0"/>
            <wp:positionH relativeFrom="column">
              <wp:posOffset>1102995</wp:posOffset>
            </wp:positionH>
            <wp:positionV relativeFrom="paragraph">
              <wp:posOffset>287655</wp:posOffset>
            </wp:positionV>
            <wp:extent cx="2333625" cy="323850"/>
            <wp:effectExtent l="0" t="0" r="9525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5161"/>
                    <a:stretch/>
                  </pic:blipFill>
                  <pic:spPr bwMode="auto">
                    <a:xfrm>
                      <a:off x="0" y="0"/>
                      <a:ext cx="2333625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A20E2">
        <w:t>Jeu de données original</w:t>
      </w:r>
    </w:p>
    <w:p w:rsidR="008A20E2" w:rsidRDefault="00072042" w:rsidP="008A20E2">
      <w:pPr>
        <w:pStyle w:val="Paragraphedeliste"/>
        <w:numPr>
          <w:ilvl w:val="1"/>
          <w:numId w:val="23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E35E256">
            <wp:simplePos x="0" y="0"/>
            <wp:positionH relativeFrom="column">
              <wp:posOffset>1106170</wp:posOffset>
            </wp:positionH>
            <wp:positionV relativeFrom="paragraph">
              <wp:posOffset>759460</wp:posOffset>
            </wp:positionV>
            <wp:extent cx="2333625" cy="236220"/>
            <wp:effectExtent l="0" t="0" r="9525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3" t="5161" r="-653" b="54839"/>
                    <a:stretch/>
                  </pic:blipFill>
                  <pic:spPr bwMode="auto">
                    <a:xfrm>
                      <a:off x="0" y="0"/>
                      <a:ext cx="2333625" cy="23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A20E2">
        <w:t xml:space="preserve"> Jeu de données transformé</w:t>
      </w:r>
    </w:p>
    <w:p w:rsidR="008A20E2" w:rsidRDefault="008A20E2" w:rsidP="008A20E2"/>
    <w:p w:rsidR="00072042" w:rsidRDefault="00072042">
      <w:pPr>
        <w:rPr>
          <w:rStyle w:val="Titre1Car"/>
        </w:rPr>
      </w:pPr>
    </w:p>
    <w:p w:rsidR="00DB19E8" w:rsidRPr="002B1ECA" w:rsidRDefault="002B1ECA" w:rsidP="002B1ECA">
      <w:pPr>
        <w:pStyle w:val="Titre1"/>
      </w:pPr>
      <w:bookmarkStart w:id="2" w:name="_Toc504333192"/>
      <w:r w:rsidRPr="002B1ECA">
        <w:rPr>
          <w:rStyle w:val="Titre1Car"/>
          <w:b/>
        </w:rPr>
        <w:lastRenderedPageBreak/>
        <w:t xml:space="preserve">1.1 </w:t>
      </w:r>
      <w:r w:rsidR="00DB19E8" w:rsidRPr="002B1ECA">
        <w:rPr>
          <w:rStyle w:val="Titre1Car"/>
          <w:b/>
        </w:rPr>
        <w:t>Jeux de données</w:t>
      </w:r>
      <w:bookmarkEnd w:id="2"/>
    </w:p>
    <w:p w:rsidR="007021DE" w:rsidRPr="00514122" w:rsidRDefault="00DB19E8" w:rsidP="00DB19E8">
      <w:pPr>
        <w:pStyle w:val="Listepuces"/>
        <w:numPr>
          <w:ilvl w:val="0"/>
          <w:numId w:val="0"/>
        </w:numPr>
      </w:pPr>
      <w:r>
        <w:t>Pour réaliser cette application, nous utiliserons la base de donnée</w:t>
      </w:r>
      <w:r w:rsidR="00CF2617">
        <w:t>s</w:t>
      </w:r>
      <w:r>
        <w:t xml:space="preserve"> Sakila : </w:t>
      </w:r>
      <w:hyperlink r:id="rId12" w:history="1">
        <w:r w:rsidRPr="008548E7">
          <w:rPr>
            <w:rStyle w:val="Lienhypertexte"/>
          </w:rPr>
          <w:t>https://relational.fit.cvut.cz/dataset/Sakila</w:t>
        </w:r>
      </w:hyperlink>
      <w:r>
        <w:t>. Cette base de donnée</w:t>
      </w:r>
      <w:r w:rsidR="00CF2617">
        <w:t>s</w:t>
      </w:r>
      <w:r>
        <w:t xml:space="preserve"> est une base de donnée</w:t>
      </w:r>
      <w:r w:rsidR="00CF2617">
        <w:t>s</w:t>
      </w:r>
      <w:r>
        <w:t xml:space="preserve"> fictive qui simule</w:t>
      </w:r>
      <w:r w:rsidR="00CF2617">
        <w:t xml:space="preserve"> la gestion d’une cinémathèque (lieu où l’on peut louer des </w:t>
      </w:r>
      <w:r w:rsidR="00115DAB">
        <w:t>DVDs</w:t>
      </w:r>
      <w:r w:rsidR="00CF2617">
        <w:t>)</w:t>
      </w:r>
    </w:p>
    <w:p w:rsidR="00CF2617" w:rsidRDefault="00CF2617" w:rsidP="00CF2617">
      <w:pPr>
        <w:pStyle w:val="Titre1"/>
      </w:pPr>
      <w:bookmarkStart w:id="3" w:name="_Toc504333193"/>
      <w:r w:rsidRPr="00CF2617">
        <w:t>1.2 Spécification des besoins</w:t>
      </w:r>
      <w:bookmarkEnd w:id="3"/>
    </w:p>
    <w:p w:rsidR="00CF2617" w:rsidRDefault="00CF2617" w:rsidP="00CF2617">
      <w:r>
        <w:t>Pour pouvoir orienter les choix des étapes suivantes, il va falloir étudier les besoins de l’application :</w:t>
      </w:r>
    </w:p>
    <w:p w:rsidR="00CF2617" w:rsidRPr="008715C8" w:rsidRDefault="00CF2617" w:rsidP="00CF2617">
      <w:pPr>
        <w:rPr>
          <w:b/>
        </w:rPr>
      </w:pPr>
      <w:r w:rsidRPr="008715C8">
        <w:rPr>
          <w:b/>
        </w:rPr>
        <w:t>— Définir, en langage courant, 4 types d’interrogations sur votre jeu de données. On estimera que celles-ci sont effectuées très fréquemment. Positionnez-vous comme un utilisateur standard de l’application.</w:t>
      </w:r>
    </w:p>
    <w:p w:rsidR="00BB5FE8" w:rsidRDefault="00BB5FE8" w:rsidP="00BB5FE8">
      <w:pPr>
        <w:pStyle w:val="Paragraphedeliste"/>
        <w:numPr>
          <w:ilvl w:val="0"/>
          <w:numId w:val="21"/>
        </w:numPr>
      </w:pPr>
      <w:r w:rsidRPr="00BB5FE8">
        <w:t>Quels sont les titres de films dont la classification cinématographique est "..."</w:t>
      </w:r>
    </w:p>
    <w:p w:rsidR="00F83280" w:rsidRPr="00270EFE" w:rsidRDefault="00F83280" w:rsidP="00F83280">
      <w:pPr>
        <w:pStyle w:val="Paragraphedeliste"/>
        <w:rPr>
          <w:color w:val="956300" w:themeColor="accent4" w:themeShade="BF"/>
          <w:sz w:val="22"/>
        </w:rPr>
      </w:pPr>
      <w:r w:rsidRPr="00270EFE">
        <w:rPr>
          <w:color w:val="956300" w:themeColor="accent4" w:themeShade="BF"/>
          <w:sz w:val="22"/>
        </w:rPr>
        <w:t>Les valeurs sous classifications Américaines sont G, PG, PG-13, R, ou NC-17.</w:t>
      </w:r>
    </w:p>
    <w:p w:rsidR="00F83280" w:rsidRPr="00270EFE" w:rsidRDefault="00F83280" w:rsidP="00F83280">
      <w:pPr>
        <w:pStyle w:val="Paragraphedeliste"/>
        <w:rPr>
          <w:color w:val="956300" w:themeColor="accent4" w:themeShade="BF"/>
          <w:sz w:val="22"/>
        </w:rPr>
      </w:pPr>
      <w:r w:rsidRPr="00270EFE">
        <w:rPr>
          <w:color w:val="956300" w:themeColor="accent4" w:themeShade="BF"/>
          <w:sz w:val="22"/>
        </w:rPr>
        <w:t xml:space="preserve">Ex : </w:t>
      </w:r>
    </w:p>
    <w:p w:rsidR="00F83280" w:rsidRPr="00270EFE" w:rsidRDefault="00F83280" w:rsidP="00F83280">
      <w:pPr>
        <w:pStyle w:val="Paragraphedeliste"/>
        <w:rPr>
          <w:color w:val="956300" w:themeColor="accent4" w:themeShade="BF"/>
          <w:sz w:val="18"/>
        </w:rPr>
      </w:pPr>
      <w:r w:rsidRPr="00270EFE">
        <w:rPr>
          <w:color w:val="956300" w:themeColor="accent4" w:themeShade="BF"/>
          <w:sz w:val="18"/>
        </w:rPr>
        <w:t xml:space="preserve">- </w:t>
      </w:r>
      <w:r w:rsidR="00D17E8D" w:rsidRPr="00270EFE">
        <w:rPr>
          <w:color w:val="956300" w:themeColor="accent4" w:themeShade="BF"/>
          <w:sz w:val="18"/>
        </w:rPr>
        <w:t>G (Audience générale):  Pas de sexe ou nudité, abus de substances ou violence.</w:t>
      </w:r>
    </w:p>
    <w:p w:rsidR="00D17E8D" w:rsidRPr="00270EFE" w:rsidRDefault="00F83280" w:rsidP="00F83280">
      <w:pPr>
        <w:pStyle w:val="Paragraphedeliste"/>
        <w:rPr>
          <w:color w:val="956300" w:themeColor="accent4" w:themeShade="BF"/>
          <w:sz w:val="18"/>
        </w:rPr>
      </w:pPr>
      <w:r w:rsidRPr="00270EFE">
        <w:rPr>
          <w:color w:val="956300" w:themeColor="accent4" w:themeShade="BF"/>
          <w:sz w:val="18"/>
        </w:rPr>
        <w:t xml:space="preserve">- </w:t>
      </w:r>
      <w:r w:rsidR="00D17E8D" w:rsidRPr="00270EFE">
        <w:rPr>
          <w:color w:val="956300" w:themeColor="accent4" w:themeShade="BF"/>
          <w:sz w:val="18"/>
        </w:rPr>
        <w:t xml:space="preserve">PG (Sous surveillance parentale): </w:t>
      </w:r>
      <w:r w:rsidRPr="00270EFE">
        <w:rPr>
          <w:color w:val="956300" w:themeColor="accent4" w:themeShade="BF"/>
          <w:sz w:val="18"/>
        </w:rPr>
        <w:t>Certaines scènes peuvent ne pas convenir aux enfants (violence, langage vulgaires mais pas de violence physique ou usages de drogues)</w:t>
      </w:r>
    </w:p>
    <w:p w:rsidR="00F83280" w:rsidRPr="00270EFE" w:rsidRDefault="00F83280" w:rsidP="00F83280">
      <w:pPr>
        <w:pStyle w:val="Paragraphedeliste"/>
        <w:rPr>
          <w:color w:val="956300" w:themeColor="accent4" w:themeShade="BF"/>
          <w:sz w:val="18"/>
        </w:rPr>
      </w:pPr>
      <w:r w:rsidRPr="00270EFE">
        <w:rPr>
          <w:color w:val="956300" w:themeColor="accent4" w:themeShade="BF"/>
          <w:sz w:val="18"/>
        </w:rPr>
        <w:t>- …</w:t>
      </w:r>
    </w:p>
    <w:p w:rsidR="00D17E8D" w:rsidRPr="00270EFE" w:rsidRDefault="00D17E8D" w:rsidP="00BB5FE8">
      <w:pPr>
        <w:pStyle w:val="Paragraphedeliste"/>
        <w:rPr>
          <w:color w:val="956300" w:themeColor="accent4" w:themeShade="BF"/>
          <w:sz w:val="22"/>
        </w:rPr>
      </w:pPr>
      <w:r w:rsidRPr="00270EFE">
        <w:rPr>
          <w:color w:val="956300" w:themeColor="accent4" w:themeShade="BF"/>
          <w:sz w:val="22"/>
        </w:rPr>
        <w:t>Source :  https://www.thoughtco.com/how-does-a-movie-get-its-rating-2423408</w:t>
      </w:r>
    </w:p>
    <w:p w:rsidR="00A024AC" w:rsidRDefault="00A024AC" w:rsidP="00A024AC">
      <w:pPr>
        <w:pStyle w:val="Paragraphedeliste"/>
        <w:numPr>
          <w:ilvl w:val="0"/>
          <w:numId w:val="21"/>
        </w:numPr>
      </w:pPr>
      <w:r>
        <w:t>Quels sont les informations du film dont le titre est « »</w:t>
      </w:r>
    </w:p>
    <w:p w:rsidR="00A024AC" w:rsidRDefault="00A024AC" w:rsidP="00A024AC">
      <w:pPr>
        <w:pStyle w:val="Paragraphedeliste"/>
        <w:numPr>
          <w:ilvl w:val="0"/>
          <w:numId w:val="21"/>
        </w:numPr>
      </w:pPr>
      <w:r>
        <w:t xml:space="preserve">Quels sont les films dont le genre est « » </w:t>
      </w:r>
    </w:p>
    <w:p w:rsidR="00CF2617" w:rsidRDefault="00CF2617" w:rsidP="00F736C3">
      <w:pPr>
        <w:pStyle w:val="Paragraphedeliste"/>
        <w:numPr>
          <w:ilvl w:val="0"/>
          <w:numId w:val="21"/>
        </w:numPr>
      </w:pPr>
      <w:r>
        <w:t>Quels sont les films don</w:t>
      </w:r>
      <w:r w:rsidR="00676366">
        <w:t xml:space="preserve">t le </w:t>
      </w:r>
      <w:r w:rsidR="003123A1">
        <w:t>nom</w:t>
      </w:r>
      <w:r w:rsidR="00676366">
        <w:t xml:space="preserve"> de l’acteur/actrice est </w:t>
      </w:r>
      <w:r w:rsidR="003B0F81">
        <w:t>« »</w:t>
      </w:r>
      <w:r>
        <w:t xml:space="preserve"> </w:t>
      </w:r>
    </w:p>
    <w:p w:rsidR="00B30389" w:rsidRDefault="00B30389" w:rsidP="00B30389">
      <w:r>
        <w:t>BONUS</w:t>
      </w:r>
    </w:p>
    <w:p w:rsidR="00FB09AF" w:rsidRPr="00BE0CF7" w:rsidRDefault="00F66AC5" w:rsidP="00CF2617">
      <w:pPr>
        <w:pStyle w:val="Paragraphedeliste"/>
        <w:numPr>
          <w:ilvl w:val="0"/>
          <w:numId w:val="21"/>
        </w:numPr>
      </w:pPr>
      <w:r>
        <w:t>Donner la liste de tous les films</w:t>
      </w:r>
      <w:r w:rsidR="00115DAB">
        <w:t xml:space="preserve"> </w:t>
      </w:r>
    </w:p>
    <w:p w:rsidR="00F736C3" w:rsidRPr="008715C8" w:rsidRDefault="00CF2617" w:rsidP="00F736C3">
      <w:pPr>
        <w:rPr>
          <w:b/>
        </w:rPr>
      </w:pPr>
      <w:r w:rsidRPr="008715C8">
        <w:rPr>
          <w:b/>
        </w:rPr>
        <w:t xml:space="preserve">— Définir, en langage courant, 2 </w:t>
      </w:r>
      <w:r w:rsidR="004450B6" w:rsidRPr="008715C8">
        <w:rPr>
          <w:b/>
        </w:rPr>
        <w:t>types</w:t>
      </w:r>
      <w:r w:rsidRPr="008715C8">
        <w:rPr>
          <w:b/>
        </w:rPr>
        <w:t xml:space="preserve"> d’interrogations lourdes sur votre jeu de données. Ces requêtes seront effectuées moins fréquemment. Positionnez-vous comme un analyste ou un décisionnaire de l’application.</w:t>
      </w:r>
    </w:p>
    <w:p w:rsidR="00C85422" w:rsidRDefault="003A6690" w:rsidP="003A6690">
      <w:pPr>
        <w:pStyle w:val="Paragraphedeliste"/>
        <w:numPr>
          <w:ilvl w:val="0"/>
          <w:numId w:val="22"/>
        </w:numPr>
      </w:pPr>
      <w:r w:rsidRPr="003A6690">
        <w:t xml:space="preserve">Afficher </w:t>
      </w:r>
      <w:r w:rsidR="00C85422">
        <w:t>pour un id de film donné, chaque inventaire pour ce film et la liste des locations</w:t>
      </w:r>
    </w:p>
    <w:p w:rsidR="003C7026" w:rsidRDefault="00F736C3" w:rsidP="00CF2617">
      <w:pPr>
        <w:pStyle w:val="Paragraphedeliste"/>
        <w:numPr>
          <w:ilvl w:val="0"/>
          <w:numId w:val="22"/>
        </w:numPr>
      </w:pPr>
      <w:r>
        <w:t xml:space="preserve">Pour chaque </w:t>
      </w:r>
      <w:r w:rsidR="00C2232E">
        <w:t>catégorie</w:t>
      </w:r>
      <w:r>
        <w:t xml:space="preserve"> donner le nombre de notes et la moyenne des notes</w:t>
      </w:r>
      <w:r w:rsidR="00C249FE">
        <w:t xml:space="preserve"> </w:t>
      </w:r>
    </w:p>
    <w:p w:rsidR="00DC2004" w:rsidRDefault="00DC2004" w:rsidP="00DC2004">
      <w:r>
        <w:t>BONUS</w:t>
      </w:r>
    </w:p>
    <w:p w:rsidR="003D1B3A" w:rsidRPr="001B3D70" w:rsidRDefault="003D1B3A" w:rsidP="003D1B3A">
      <w:pPr>
        <w:pStyle w:val="Paragraphedeliste"/>
        <w:numPr>
          <w:ilvl w:val="0"/>
          <w:numId w:val="22"/>
        </w:numPr>
      </w:pPr>
      <w:r w:rsidRPr="003A6690">
        <w:t xml:space="preserve">Afficher </w:t>
      </w:r>
      <w:r>
        <w:t>pour chaque inventaire la liste des locations</w:t>
      </w:r>
    </w:p>
    <w:p w:rsidR="001C6FDA" w:rsidRDefault="001C6FDA" w:rsidP="001C6FDA">
      <w:pPr>
        <w:pStyle w:val="Paragraphedeliste"/>
      </w:pPr>
    </w:p>
    <w:p w:rsidR="001C6FDA" w:rsidRDefault="00CF2617" w:rsidP="001C6FDA">
      <w:r>
        <w:t>— Définir des indicateurs de statistiques pertinents sur votre jeu de données. Positionnez-vous comme administrateur de la base de données.</w:t>
      </w:r>
    </w:p>
    <w:p w:rsidR="001C6FDA" w:rsidRDefault="001C6FDA" w:rsidP="001C6FDA">
      <w:r>
        <w:t xml:space="preserve">Les indicateurs sont </w:t>
      </w:r>
      <w:r w:rsidR="00482A2F">
        <w:t>inventory, rental,</w:t>
      </w:r>
      <w:r w:rsidR="00F81F36">
        <w:t xml:space="preserve"> </w:t>
      </w:r>
      <w:r w:rsidR="00DB4AF0">
        <w:t>client</w:t>
      </w:r>
      <w:r>
        <w:t>.</w:t>
      </w:r>
    </w:p>
    <w:p w:rsidR="00AE26C2" w:rsidRDefault="00AE26C2" w:rsidP="001C6FDA">
      <w:r>
        <w:t>Pour le business user, il est important de gérer les inventaires et de pouvoir observer les locations effectuées sur chaque produit.</w:t>
      </w:r>
      <w:r w:rsidR="007B6B8E">
        <w:t xml:space="preserve"> Normalement la base de données de films est censée être plus ou moins fixe, </w:t>
      </w:r>
      <w:r w:rsidR="003C2578">
        <w:t>cependant</w:t>
      </w:r>
      <w:r w:rsidR="007B6B8E">
        <w:t xml:space="preserve"> le nombre de location peut s’accroître rapidement.</w:t>
      </w:r>
    </w:p>
    <w:p w:rsidR="00894CD4" w:rsidRDefault="00894CD4" w:rsidP="00894CD4">
      <w:pPr>
        <w:pStyle w:val="Titre1"/>
      </w:pPr>
      <w:bookmarkStart w:id="4" w:name="_Toc504333194"/>
      <w:r w:rsidRPr="00894CD4">
        <w:lastRenderedPageBreak/>
        <w:t>1.3 Dénormalisation</w:t>
      </w:r>
      <w:bookmarkEnd w:id="4"/>
    </w:p>
    <w:p w:rsidR="00884BF8" w:rsidRPr="00884BF8" w:rsidRDefault="00884BF8" w:rsidP="00884BF8">
      <w:pPr>
        <w:pStyle w:val="Titre2"/>
      </w:pPr>
      <w:bookmarkStart w:id="5" w:name="_Toc504333195"/>
      <w:r>
        <w:t>1.3.1 Schéma</w:t>
      </w:r>
      <w:bookmarkEnd w:id="5"/>
    </w:p>
    <w:p w:rsidR="00D3527C" w:rsidRPr="00AD37A9" w:rsidRDefault="00894CD4" w:rsidP="00AD37A9">
      <w:pPr>
        <w:rPr>
          <w:b/>
          <w:u w:val="single"/>
        </w:rPr>
      </w:pPr>
      <w:r>
        <w:t>Afin de réaliser la dénormalisation, nous avons définis les cardinalités de chaque table pour regrouper entre elles les plus pertinentes </w:t>
      </w:r>
      <w:r w:rsidR="009A2E25">
        <w:t>en observant les données dans la base de données</w:t>
      </w:r>
      <w:r w:rsidR="003E6361">
        <w:t xml:space="preserve"> </w:t>
      </w:r>
      <w:r w:rsidR="003E6361">
        <w:br/>
      </w:r>
      <w:r w:rsidR="00D3527C">
        <w:t xml:space="preserve">(voir page suivante : </w:t>
      </w:r>
      <w:r w:rsidR="00AD37A9" w:rsidRPr="00C03E22">
        <w:rPr>
          <w:b/>
          <w:u w:val="single"/>
        </w:rPr>
        <w:t>Schéma relationnel initial Sakila</w:t>
      </w:r>
      <w:r w:rsidR="00AD37A9">
        <w:rPr>
          <w:b/>
          <w:u w:val="single"/>
        </w:rPr>
        <w:t xml:space="preserve"> avec cardinalité</w:t>
      </w:r>
      <w:r w:rsidR="00D3527C">
        <w:rPr>
          <w:b/>
          <w:u w:val="single"/>
        </w:rPr>
        <w:t xml:space="preserve">) </w:t>
      </w:r>
    </w:p>
    <w:p w:rsidR="00590423" w:rsidRDefault="00590423" w:rsidP="00590423">
      <w:r>
        <w:t>Nous avons supprimé les redondances rencontrées (par ex</w:t>
      </w:r>
      <w:r w:rsidR="00826F36">
        <w:t>emple</w:t>
      </w:r>
      <w:r>
        <w:t xml:space="preserve"> la table film_text comporte les mêmes informations que dans la table film (title et description)).</w:t>
      </w:r>
    </w:p>
    <w:p w:rsidR="00590423" w:rsidRDefault="00590423" w:rsidP="00590423">
      <w:r>
        <w:t xml:space="preserve">Les tables finales sont : </w:t>
      </w:r>
      <w:bookmarkStart w:id="6" w:name="_GoBack"/>
      <w:bookmarkEnd w:id="6"/>
    </w:p>
    <w:p w:rsidR="00590423" w:rsidRPr="00505EAF" w:rsidRDefault="00590423" w:rsidP="00590423">
      <w:pPr>
        <w:rPr>
          <w:color w:val="709858" w:themeColor="background2" w:themeShade="80"/>
        </w:rPr>
      </w:pPr>
      <w:r w:rsidRPr="008645E7">
        <w:rPr>
          <w:b/>
        </w:rPr>
        <w:t>Film </w:t>
      </w:r>
      <w:r>
        <w:t xml:space="preserve">: qui contient la table </w:t>
      </w:r>
      <w:r w:rsidRPr="008645E7">
        <w:rPr>
          <w:u w:val="single"/>
        </w:rPr>
        <w:t>lang</w:t>
      </w:r>
      <w:r>
        <w:rPr>
          <w:u w:val="single"/>
        </w:rPr>
        <w:t>u</w:t>
      </w:r>
      <w:r w:rsidRPr="008645E7">
        <w:rPr>
          <w:u w:val="single"/>
        </w:rPr>
        <w:t>age</w:t>
      </w:r>
      <w:r>
        <w:t xml:space="preserve"> convertie en un seul string (dans la base de données on a observé qu’une seule unique langue),</w:t>
      </w:r>
      <w:r w:rsidRPr="008F3AF1">
        <w:t xml:space="preserve"> </w:t>
      </w:r>
      <w:r>
        <w:t xml:space="preserve">la table </w:t>
      </w:r>
      <w:r w:rsidRPr="00DC4766">
        <w:rPr>
          <w:u w:val="single"/>
        </w:rPr>
        <w:t>actor</w:t>
      </w:r>
      <w:r>
        <w:t xml:space="preserve"> convertie en liste des acteurs, et la table </w:t>
      </w:r>
      <w:r w:rsidRPr="0081368A">
        <w:rPr>
          <w:u w:val="single"/>
        </w:rPr>
        <w:t>category</w:t>
      </w:r>
      <w:r>
        <w:t xml:space="preserve"> convertie en liste des catégories en plus. </w:t>
      </w:r>
      <w:r w:rsidRPr="00505EAF">
        <w:rPr>
          <w:color w:val="709858" w:themeColor="background2" w:themeShade="80"/>
        </w:rPr>
        <w:t>(cf structure json</w:t>
      </w:r>
      <w:r w:rsidR="00887C06">
        <w:rPr>
          <w:color w:val="709858" w:themeColor="background2" w:themeShade="80"/>
        </w:rPr>
        <w:t xml:space="preserve"> dans </w:t>
      </w:r>
      <w:hyperlink w:anchor="_Résultats" w:history="1">
        <w:r w:rsidR="00887C06" w:rsidRPr="00887C06">
          <w:rPr>
            <w:rStyle w:val="Lienhypertexte"/>
          </w:rPr>
          <w:t>Résultats</w:t>
        </w:r>
      </w:hyperlink>
      <w:r w:rsidRPr="00505EAF">
        <w:rPr>
          <w:color w:val="709858" w:themeColor="background2" w:themeShade="80"/>
        </w:rPr>
        <w:t>)</w:t>
      </w:r>
    </w:p>
    <w:p w:rsidR="00887C06" w:rsidRDefault="00590423" w:rsidP="00590423">
      <w:pPr>
        <w:rPr>
          <w:color w:val="709858" w:themeColor="background2" w:themeShade="80"/>
        </w:rPr>
      </w:pPr>
      <w:r w:rsidRPr="008645E7">
        <w:rPr>
          <w:b/>
        </w:rPr>
        <w:t>Customer</w:t>
      </w:r>
      <w:r>
        <w:t> : qui contient la table</w:t>
      </w:r>
      <w:r w:rsidRPr="009C4086">
        <w:t xml:space="preserve"> </w:t>
      </w:r>
      <w:r>
        <w:t>adresse du customer convertie en attributs (address, district,</w:t>
      </w:r>
      <w:r w:rsidR="001F2CB3">
        <w:t xml:space="preserve"> </w:t>
      </w:r>
      <w:r>
        <w:t>city, postal_code, country et phone), les attributs « city » de la table city et « country » de la table country ont directement été placé à côté de l’adresse.</w:t>
      </w:r>
      <w:r w:rsidRPr="00505EAF">
        <w:rPr>
          <w:color w:val="709858" w:themeColor="background2" w:themeShade="80"/>
        </w:rPr>
        <w:t xml:space="preserve"> </w:t>
      </w:r>
      <w:r w:rsidR="00887C06" w:rsidRPr="00505EAF">
        <w:rPr>
          <w:color w:val="709858" w:themeColor="background2" w:themeShade="80"/>
        </w:rPr>
        <w:t>(cf structure json</w:t>
      </w:r>
      <w:r w:rsidR="00887C06">
        <w:rPr>
          <w:color w:val="709858" w:themeColor="background2" w:themeShade="80"/>
        </w:rPr>
        <w:t xml:space="preserve"> dans </w:t>
      </w:r>
      <w:hyperlink w:anchor="_Résultats" w:history="1">
        <w:r w:rsidR="00887C06" w:rsidRPr="00887C06">
          <w:rPr>
            <w:rStyle w:val="Lienhypertexte"/>
          </w:rPr>
          <w:t>Résultats</w:t>
        </w:r>
      </w:hyperlink>
      <w:r w:rsidR="00887C06" w:rsidRPr="00505EAF">
        <w:rPr>
          <w:color w:val="709858" w:themeColor="background2" w:themeShade="80"/>
        </w:rPr>
        <w:t>)</w:t>
      </w:r>
    </w:p>
    <w:p w:rsidR="00887C06" w:rsidRDefault="00590423" w:rsidP="00590423">
      <w:pPr>
        <w:rPr>
          <w:color w:val="709858" w:themeColor="background2" w:themeShade="80"/>
        </w:rPr>
      </w:pPr>
      <w:r w:rsidRPr="008645E7">
        <w:rPr>
          <w:b/>
        </w:rPr>
        <w:t>Rental</w:t>
      </w:r>
      <w:r>
        <w:t xml:space="preserve"> : qui contient la table payment en plus convertie en attributs. </w:t>
      </w:r>
      <w:r w:rsidR="00887C06" w:rsidRPr="00505EAF">
        <w:rPr>
          <w:color w:val="709858" w:themeColor="background2" w:themeShade="80"/>
        </w:rPr>
        <w:t>(cf structure json</w:t>
      </w:r>
      <w:r w:rsidR="00887C06">
        <w:rPr>
          <w:color w:val="709858" w:themeColor="background2" w:themeShade="80"/>
        </w:rPr>
        <w:t xml:space="preserve"> dans </w:t>
      </w:r>
      <w:hyperlink w:anchor="_Résultats" w:history="1">
        <w:r w:rsidR="00887C06" w:rsidRPr="00887C06">
          <w:rPr>
            <w:rStyle w:val="Lienhypertexte"/>
          </w:rPr>
          <w:t>Résultats</w:t>
        </w:r>
      </w:hyperlink>
      <w:r w:rsidR="00887C06" w:rsidRPr="00505EAF">
        <w:rPr>
          <w:color w:val="709858" w:themeColor="background2" w:themeShade="80"/>
        </w:rPr>
        <w:t>)</w:t>
      </w:r>
    </w:p>
    <w:p w:rsidR="00590423" w:rsidRPr="0081368A" w:rsidRDefault="00590423" w:rsidP="00590423">
      <w:pPr>
        <w:rPr>
          <w:color w:val="709858" w:themeColor="background2" w:themeShade="80"/>
        </w:rPr>
      </w:pPr>
      <w:r w:rsidRPr="008645E7">
        <w:rPr>
          <w:b/>
        </w:rPr>
        <w:t>Store</w:t>
      </w:r>
      <w:r>
        <w:t> : qui contient la table</w:t>
      </w:r>
      <w:r w:rsidRPr="009C4086">
        <w:t xml:space="preserve"> </w:t>
      </w:r>
      <w:r>
        <w:t xml:space="preserve">adresse du store convertie en attributs (address, district,city, postal_code, country et phone), les attributs « city » de la table city et « country » de la table country ont directement été placé à côté de l’adresse. </w:t>
      </w:r>
      <w:r w:rsidR="00887C06" w:rsidRPr="00505EAF">
        <w:rPr>
          <w:color w:val="709858" w:themeColor="background2" w:themeShade="80"/>
        </w:rPr>
        <w:t>(cf structure json</w:t>
      </w:r>
      <w:r w:rsidR="00887C06">
        <w:rPr>
          <w:color w:val="709858" w:themeColor="background2" w:themeShade="80"/>
        </w:rPr>
        <w:t xml:space="preserve"> dans </w:t>
      </w:r>
      <w:hyperlink w:anchor="_Résultats" w:history="1">
        <w:r w:rsidR="00887C06" w:rsidRPr="00887C06">
          <w:rPr>
            <w:rStyle w:val="Lienhypertexte"/>
          </w:rPr>
          <w:t>Résultats</w:t>
        </w:r>
      </w:hyperlink>
      <w:r w:rsidR="00887C06" w:rsidRPr="00505EAF">
        <w:rPr>
          <w:color w:val="709858" w:themeColor="background2" w:themeShade="80"/>
        </w:rPr>
        <w:t>)</w:t>
      </w:r>
    </w:p>
    <w:p w:rsidR="00590423" w:rsidRPr="0081368A" w:rsidRDefault="00590423" w:rsidP="00590423">
      <w:pPr>
        <w:rPr>
          <w:color w:val="709858" w:themeColor="background2" w:themeShade="80"/>
        </w:rPr>
      </w:pPr>
      <w:r w:rsidRPr="008645E7">
        <w:rPr>
          <w:b/>
        </w:rPr>
        <w:t>Staff</w:t>
      </w:r>
      <w:r>
        <w:t> : qui contient la table</w:t>
      </w:r>
      <w:r w:rsidRPr="009C4086">
        <w:t xml:space="preserve"> </w:t>
      </w:r>
      <w:r>
        <w:t>adresse du staff convertie en attributs (address, district,city, postal_code, country et phone), les attributs « city » de la table city et « country » de la table country ont directement été placé à côté de l’adresse.</w:t>
      </w:r>
      <w:r w:rsidRPr="0081368A">
        <w:rPr>
          <w:color w:val="709858" w:themeColor="background2" w:themeShade="80"/>
        </w:rPr>
        <w:t xml:space="preserve"> </w:t>
      </w:r>
      <w:r w:rsidR="00887C06" w:rsidRPr="00505EAF">
        <w:rPr>
          <w:color w:val="709858" w:themeColor="background2" w:themeShade="80"/>
        </w:rPr>
        <w:t>(cf structure json</w:t>
      </w:r>
      <w:r w:rsidR="00887C06">
        <w:rPr>
          <w:color w:val="709858" w:themeColor="background2" w:themeShade="80"/>
        </w:rPr>
        <w:t xml:space="preserve"> dans </w:t>
      </w:r>
      <w:hyperlink w:anchor="_Résultats" w:history="1">
        <w:r w:rsidR="00887C06" w:rsidRPr="00887C06">
          <w:rPr>
            <w:rStyle w:val="Lienhypertexte"/>
          </w:rPr>
          <w:t>Résultats</w:t>
        </w:r>
      </w:hyperlink>
      <w:r w:rsidR="00887C06" w:rsidRPr="00505EAF">
        <w:rPr>
          <w:color w:val="709858" w:themeColor="background2" w:themeShade="80"/>
        </w:rPr>
        <w:t>)</w:t>
      </w:r>
    </w:p>
    <w:p w:rsidR="00590423" w:rsidRPr="0081368A" w:rsidRDefault="00590423" w:rsidP="00590423">
      <w:pPr>
        <w:rPr>
          <w:color w:val="709858" w:themeColor="background2" w:themeShade="80"/>
        </w:rPr>
      </w:pPr>
      <w:r w:rsidRPr="008645E7">
        <w:rPr>
          <w:b/>
        </w:rPr>
        <w:t>Inventory</w:t>
      </w:r>
      <w:r>
        <w:t xml:space="preserve"> : aucune modification sur cette table. </w:t>
      </w:r>
      <w:r w:rsidR="00887C06" w:rsidRPr="00505EAF">
        <w:rPr>
          <w:color w:val="709858" w:themeColor="background2" w:themeShade="80"/>
        </w:rPr>
        <w:t>(cf structure json</w:t>
      </w:r>
      <w:r w:rsidR="00887C06">
        <w:rPr>
          <w:color w:val="709858" w:themeColor="background2" w:themeShade="80"/>
        </w:rPr>
        <w:t xml:space="preserve"> dans </w:t>
      </w:r>
      <w:hyperlink w:anchor="_Résultats" w:history="1">
        <w:r w:rsidR="00887C06" w:rsidRPr="00887C06">
          <w:rPr>
            <w:rStyle w:val="Lienhypertexte"/>
          </w:rPr>
          <w:t>Résultats</w:t>
        </w:r>
      </w:hyperlink>
      <w:r w:rsidR="00887C06" w:rsidRPr="00505EAF">
        <w:rPr>
          <w:color w:val="709858" w:themeColor="background2" w:themeShade="80"/>
        </w:rPr>
        <w:t>)</w:t>
      </w:r>
    </w:p>
    <w:p w:rsidR="00FF5FB7" w:rsidRDefault="00FF5FB7">
      <w:pPr>
        <w:rPr>
          <w:b/>
          <w:u w:val="single"/>
        </w:rPr>
      </w:pPr>
    </w:p>
    <w:p w:rsidR="00590423" w:rsidRDefault="00590423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8C6905" w:rsidRPr="00C03E22" w:rsidRDefault="008C6905" w:rsidP="00C03E22">
      <w:pPr>
        <w:jc w:val="center"/>
        <w:rPr>
          <w:b/>
          <w:u w:val="single"/>
        </w:rPr>
      </w:pPr>
      <w:r w:rsidRPr="00C03E22">
        <w:rPr>
          <w:b/>
          <w:u w:val="single"/>
        </w:rPr>
        <w:lastRenderedPageBreak/>
        <w:t>Schéma</w:t>
      </w:r>
      <w:r w:rsidR="00C03E22" w:rsidRPr="00C03E22">
        <w:rPr>
          <w:b/>
          <w:u w:val="single"/>
        </w:rPr>
        <w:t xml:space="preserve"> relationnel initial Sakila</w:t>
      </w:r>
      <w:r w:rsidR="002852AB">
        <w:rPr>
          <w:b/>
          <w:u w:val="single"/>
        </w:rPr>
        <w:t xml:space="preserve"> avec cardinalité</w:t>
      </w:r>
    </w:p>
    <w:p w:rsidR="00C03E22" w:rsidRDefault="00FF5FB7" w:rsidP="00246948">
      <w:pPr>
        <w:jc w:val="center"/>
      </w:pPr>
      <w:r w:rsidRPr="00056457">
        <w:rPr>
          <w:noProof/>
        </w:rPr>
        <w:drawing>
          <wp:inline distT="0" distB="0" distL="0" distR="0" wp14:anchorId="3973ACC5">
            <wp:extent cx="5384305" cy="8963738"/>
            <wp:effectExtent l="0" t="0" r="6985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4305" cy="896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9DA" w:rsidRPr="00B67229" w:rsidRDefault="007619DA" w:rsidP="007619DA">
      <w:pPr>
        <w:pStyle w:val="Titre2"/>
      </w:pPr>
      <w:bookmarkStart w:id="7" w:name="_Toc504333196"/>
      <w:r w:rsidRPr="00B67229">
        <w:lastRenderedPageBreak/>
        <w:t>1.3.</w:t>
      </w:r>
      <w:r w:rsidR="001B3D70">
        <w:t>2</w:t>
      </w:r>
      <w:r w:rsidRPr="00B67229">
        <w:t xml:space="preserve"> Transformation</w:t>
      </w:r>
      <w:bookmarkEnd w:id="7"/>
    </w:p>
    <w:p w:rsidR="00B67229" w:rsidRDefault="00B67229" w:rsidP="00B67229">
      <w:pPr>
        <w:autoSpaceDE w:val="0"/>
        <w:autoSpaceDN w:val="0"/>
        <w:adjustRightInd w:val="0"/>
        <w:spacing w:before="0" w:after="0" w:line="240" w:lineRule="auto"/>
        <w:rPr>
          <w:rFonts w:ascii="LMRoman10-Regular" w:hAnsi="LMRoman10-Regular" w:cs="LMRoman10-Regular"/>
          <w:sz w:val="20"/>
          <w:szCs w:val="20"/>
        </w:rPr>
      </w:pPr>
    </w:p>
    <w:p w:rsidR="007E0777" w:rsidRDefault="00B67229" w:rsidP="007E0777">
      <w:pPr>
        <w:autoSpaceDE w:val="0"/>
        <w:autoSpaceDN w:val="0"/>
        <w:adjustRightInd w:val="0"/>
        <w:spacing w:before="0" w:after="0" w:line="240" w:lineRule="auto"/>
      </w:pPr>
      <w:r w:rsidRPr="00B67229">
        <w:t xml:space="preserve">Pour la transformation nous avons stocké les données dans une base de données relationnelle. Les documents destinations </w:t>
      </w:r>
      <w:r>
        <w:t xml:space="preserve">sous format csv ont été </w:t>
      </w:r>
      <w:r w:rsidRPr="00B67229">
        <w:t>produits à l’aide</w:t>
      </w:r>
      <w:r>
        <w:t xml:space="preserve"> </w:t>
      </w:r>
      <w:r w:rsidRPr="00B67229">
        <w:t xml:space="preserve">de </w:t>
      </w:r>
      <w:r w:rsidR="00AD510F">
        <w:t>requêtes</w:t>
      </w:r>
      <w:r w:rsidR="000D6161">
        <w:t xml:space="preserve"> SQL</w:t>
      </w:r>
      <w:r w:rsidR="00BD2028">
        <w:t>.</w:t>
      </w:r>
    </w:p>
    <w:p w:rsidR="00BD2028" w:rsidRPr="00744290" w:rsidRDefault="0048440C" w:rsidP="007E0777">
      <w:pPr>
        <w:autoSpaceDE w:val="0"/>
        <w:autoSpaceDN w:val="0"/>
        <w:adjustRightInd w:val="0"/>
        <w:spacing w:before="0" w:after="0" w:line="240" w:lineRule="auto"/>
        <w:rPr>
          <w:rFonts w:ascii="db" w:hAnsi="db" w:hint="eastAsia"/>
        </w:rPr>
      </w:pPr>
      <w:r>
        <w:t xml:space="preserve">Puis nous avons </w:t>
      </w:r>
      <w:r w:rsidR="007E0777">
        <w:t>converti les fichiers csv en fichiers json sous MongoDB</w:t>
      </w:r>
      <w:r w:rsidR="00744290">
        <w:t xml:space="preserve"> pour les tables suivantes : customer, renta</w:t>
      </w:r>
      <w:r w:rsidR="000D6161">
        <w:t xml:space="preserve">l, store, staff, inventory. Les fichiers </w:t>
      </w:r>
      <w:r w:rsidR="00744290">
        <w:t>csv</w:t>
      </w:r>
      <w:r w:rsidR="00826F36">
        <w:t xml:space="preserve"> </w:t>
      </w:r>
      <w:r w:rsidR="000D6161">
        <w:t>peuvent être</w:t>
      </w:r>
      <w:r w:rsidR="00826F36">
        <w:t xml:space="preserve"> directement forma</w:t>
      </w:r>
      <w:r w:rsidR="000D6161">
        <w:t xml:space="preserve">ter </w:t>
      </w:r>
      <w:r w:rsidR="00826F36">
        <w:t>en les important depuis mongoDB</w:t>
      </w:r>
      <w:r w:rsidR="000D6161">
        <w:t xml:space="preserve"> </w:t>
      </w:r>
      <w:r w:rsidR="00744290">
        <w:t>pour obtenir les collections json</w:t>
      </w:r>
      <w:r w:rsidR="000D6161">
        <w:t>, pour cela on utilise mongoimport</w:t>
      </w:r>
      <w:r w:rsidR="00744290">
        <w:t>.</w:t>
      </w:r>
    </w:p>
    <w:p w:rsidR="00744290" w:rsidRDefault="00744290" w:rsidP="007E0777">
      <w:pPr>
        <w:autoSpaceDE w:val="0"/>
        <w:autoSpaceDN w:val="0"/>
        <w:adjustRightInd w:val="0"/>
        <w:spacing w:before="0" w:after="0" w:line="240" w:lineRule="auto"/>
      </w:pPr>
    </w:p>
    <w:p w:rsidR="00BD2028" w:rsidRDefault="00BD2028" w:rsidP="007E0777">
      <w:pPr>
        <w:autoSpaceDE w:val="0"/>
        <w:autoSpaceDN w:val="0"/>
        <w:adjustRightInd w:val="0"/>
        <w:spacing w:before="0" w:after="0" w:line="240" w:lineRule="auto"/>
      </w:pPr>
      <w:r>
        <w:t xml:space="preserve">Pour la table </w:t>
      </w:r>
      <w:r w:rsidR="00660F22">
        <w:t>« </w:t>
      </w:r>
      <w:r>
        <w:t>film</w:t>
      </w:r>
      <w:r w:rsidR="00660F22">
        <w:t> »</w:t>
      </w:r>
      <w:r>
        <w:t xml:space="preserve">, </w:t>
      </w:r>
      <w:r w:rsidR="00A21127">
        <w:t xml:space="preserve">les </w:t>
      </w:r>
      <w:r w:rsidR="00660F22">
        <w:t>jointure</w:t>
      </w:r>
      <w:r w:rsidR="00A21127">
        <w:t>s</w:t>
      </w:r>
      <w:r w:rsidR="00660F22">
        <w:t xml:space="preserve"> SQL ne nous permettait pas de </w:t>
      </w:r>
      <w:r w:rsidR="00A21127">
        <w:t xml:space="preserve">créer une </w:t>
      </w:r>
      <w:r>
        <w:t xml:space="preserve">liste de tous les acteurs </w:t>
      </w:r>
      <w:r w:rsidR="00A21127">
        <w:t>et une liste des catégories dans la table film.</w:t>
      </w:r>
    </w:p>
    <w:p w:rsidR="00A21127" w:rsidRDefault="00A21127" w:rsidP="007E0777">
      <w:pPr>
        <w:autoSpaceDE w:val="0"/>
        <w:autoSpaceDN w:val="0"/>
        <w:adjustRightInd w:val="0"/>
        <w:spacing w:before="0" w:after="0" w:line="240" w:lineRule="auto"/>
      </w:pPr>
      <w:r>
        <w:t xml:space="preserve">Nous avons donc importé les 5 tables </w:t>
      </w:r>
      <w:r w:rsidRPr="000257F3">
        <w:rPr>
          <w:b/>
        </w:rPr>
        <w:t>film, actor, film_actor, category, film_category</w:t>
      </w:r>
      <w:r>
        <w:t xml:space="preserve"> pour faire des jointures à l’aide de $Lookup.</w:t>
      </w:r>
    </w:p>
    <w:p w:rsidR="00BD2028" w:rsidRDefault="00BD2028" w:rsidP="007E0777">
      <w:pPr>
        <w:autoSpaceDE w:val="0"/>
        <w:autoSpaceDN w:val="0"/>
        <w:adjustRightInd w:val="0"/>
        <w:spacing w:before="0" w:after="0" w:line="240" w:lineRule="auto"/>
      </w:pPr>
    </w:p>
    <w:p w:rsidR="00A21127" w:rsidRPr="00A21127" w:rsidRDefault="00A21127" w:rsidP="00BD2028">
      <w:pPr>
        <w:autoSpaceDE w:val="0"/>
        <w:autoSpaceDN w:val="0"/>
        <w:adjustRightInd w:val="0"/>
        <w:spacing w:before="0" w:after="0" w:line="240" w:lineRule="auto"/>
        <w:rPr>
          <w:b/>
        </w:rPr>
      </w:pPr>
      <w:r w:rsidRPr="00A21127">
        <w:rPr>
          <w:b/>
        </w:rPr>
        <w:t xml:space="preserve">ETAPES : </w:t>
      </w:r>
    </w:p>
    <w:p w:rsidR="00CE089F" w:rsidRDefault="00CE089F" w:rsidP="00BD2028">
      <w:pPr>
        <w:autoSpaceDE w:val="0"/>
        <w:autoSpaceDN w:val="0"/>
        <w:adjustRightInd w:val="0"/>
        <w:spacing w:before="0" w:after="0" w:line="240" w:lineRule="auto"/>
      </w:pPr>
    </w:p>
    <w:p w:rsidR="00DD06C4" w:rsidRPr="00DD06C4" w:rsidRDefault="00DD06C4" w:rsidP="00DD06C4">
      <w:pPr>
        <w:pStyle w:val="Titre3"/>
      </w:pPr>
      <w:bookmarkStart w:id="8" w:name="_Toc504333197"/>
      <w:r w:rsidRPr="00DD06C4">
        <w:t>1ere jointure</w:t>
      </w:r>
      <w:bookmarkEnd w:id="8"/>
    </w:p>
    <w:p w:rsidR="00BD2028" w:rsidRPr="00CE089F" w:rsidRDefault="00BD2028" w:rsidP="00BD2028">
      <w:pPr>
        <w:autoSpaceDE w:val="0"/>
        <w:autoSpaceDN w:val="0"/>
        <w:adjustRightInd w:val="0"/>
        <w:spacing w:before="0" w:after="0" w:line="240" w:lineRule="auto"/>
      </w:pPr>
      <w:r w:rsidRPr="00CE089F">
        <w:t>On fait tout d’abord une jointure avec la table film_actor et actor en rajoutant les données de la table actor dans film_actor</w:t>
      </w:r>
      <w:r w:rsidR="00CE089F">
        <w:t xml:space="preserve"> (avec </w:t>
      </w:r>
      <w:r w:rsidR="001F2CB3">
        <w:t>MongoDB</w:t>
      </w:r>
      <w:r w:rsidR="00CE089F">
        <w:t xml:space="preserve"> 3.6)</w:t>
      </w:r>
    </w:p>
    <w:p w:rsidR="00D61730" w:rsidRPr="00BD2028" w:rsidRDefault="00D61730" w:rsidP="00BD202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</w:rPr>
      </w:pP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61730">
        <w:rPr>
          <w:rFonts w:ascii="Consolas" w:hAnsi="Consolas" w:cs="Consolas"/>
          <w:color w:val="000000"/>
          <w:sz w:val="20"/>
          <w:szCs w:val="20"/>
          <w:highlight w:val="yellow"/>
          <w:lang w:val="en-GB"/>
        </w:rPr>
        <w:t>db.film_actor.aggregate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highlight w:val="yellow"/>
          <w:lang w:val="en-GB"/>
        </w:rPr>
        <w:t>([</w:t>
      </w: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61730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$lookup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61730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from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color w:val="808000"/>
          <w:sz w:val="20"/>
          <w:szCs w:val="20"/>
          <w:lang w:val="en-GB"/>
        </w:rPr>
        <w:t>"actor"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localField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color w:val="808000"/>
          <w:sz w:val="20"/>
          <w:szCs w:val="20"/>
          <w:lang w:val="en-GB"/>
        </w:rPr>
        <w:t>"actor_id"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61730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foreignField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D61730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61730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"actor_id"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as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color w:val="808000"/>
          <w:sz w:val="20"/>
          <w:szCs w:val="20"/>
          <w:lang w:val="en-GB"/>
        </w:rPr>
        <w:t>"actors_data"</w:t>
      </w: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}</w:t>
      </w: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61730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},</w:t>
      </w: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 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</w:p>
    <w:p w:rsidR="00D61730" w:rsidRP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$replaceRoot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newRoot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$mergeObjects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[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$arrayElemAt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[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color w:val="808000"/>
          <w:sz w:val="20"/>
          <w:szCs w:val="20"/>
          <w:lang w:val="en-GB"/>
        </w:rPr>
        <w:t>"$actors_data"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color w:val="000080"/>
          <w:sz w:val="20"/>
          <w:szCs w:val="20"/>
          <w:lang w:val="en-GB"/>
        </w:rPr>
        <w:t>0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]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},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color w:val="808000"/>
          <w:sz w:val="20"/>
          <w:szCs w:val="20"/>
          <w:lang w:val="en-GB"/>
        </w:rPr>
        <w:t>"$$ROOT"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]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}</w:t>
      </w:r>
      <w:r w:rsidRPr="00D61730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61730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}</w:t>
      </w:r>
    </w:p>
    <w:p w:rsid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</w:rPr>
      </w:pPr>
      <w:r w:rsidRPr="00D61730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},</w:t>
      </w:r>
    </w:p>
    <w:p w:rsidR="00D61730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{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$project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: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{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actors_data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: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highlight w:val="white"/>
        </w:rPr>
        <w:t>0</w:t>
      </w:r>
      <w:r w:rsidR="00357E94">
        <w:rPr>
          <w:rFonts w:ascii="Consolas" w:hAnsi="Consolas" w:cs="Consolas"/>
          <w:color w:val="000080"/>
          <w:sz w:val="20"/>
          <w:szCs w:val="20"/>
          <w:highlight w:val="white"/>
        </w:rPr>
        <w:t xml:space="preserve">, </w:t>
      </w:r>
      <w:r w:rsidR="00357E94">
        <w:rPr>
          <w:rFonts w:ascii="Consolas" w:hAnsi="Consolas" w:cs="Consolas"/>
          <w:color w:val="000000"/>
          <w:sz w:val="20"/>
          <w:szCs w:val="20"/>
          <w:highlight w:val="white"/>
        </w:rPr>
        <w:t>_id :0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}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}</w:t>
      </w:r>
    </w:p>
    <w:p w:rsidR="00BD2028" w:rsidRDefault="00D61730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])</w:t>
      </w:r>
    </w:p>
    <w:p w:rsidR="00867E08" w:rsidRDefault="00867E08" w:rsidP="00D6173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</w:pP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</w:pPr>
      <w:r>
        <w:t>De même pour la jointure avec category et film_category</w:t>
      </w:r>
    </w:p>
    <w:p w:rsidR="00D61730" w:rsidRDefault="00D61730" w:rsidP="00D61730">
      <w:pPr>
        <w:autoSpaceDE w:val="0"/>
        <w:autoSpaceDN w:val="0"/>
        <w:adjustRightInd w:val="0"/>
        <w:spacing w:before="0" w:after="0" w:line="240" w:lineRule="auto"/>
      </w:pP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867E08">
        <w:rPr>
          <w:rFonts w:ascii="Consolas" w:hAnsi="Consolas" w:cs="Consolas"/>
          <w:color w:val="000000"/>
          <w:sz w:val="20"/>
          <w:szCs w:val="20"/>
          <w:highlight w:val="yellow"/>
          <w:lang w:val="en-GB"/>
        </w:rPr>
        <w:t>db.film_category.aggregate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yellow"/>
          <w:lang w:val="en-GB"/>
        </w:rPr>
        <w:t>([</w:t>
      </w: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$lookup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from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"category"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localField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"category_id"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foreignField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"category_id"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as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"category_data"</w:t>
      </w: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867E08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}</w:t>
      </w: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867E08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},</w:t>
      </w: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</w:p>
    <w:p w:rsidR="00867E08" w:rsidRP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$replaceRoot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newRoot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$mergeObjects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[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$arrayElemAt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[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"$category_data"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color w:val="000080"/>
          <w:sz w:val="20"/>
          <w:szCs w:val="20"/>
          <w:highlight w:val="white"/>
          <w:lang w:val="en-GB"/>
        </w:rPr>
        <w:t>0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]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},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"$$ROOT"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]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}</w:t>
      </w: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867E08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}</w:t>
      </w:r>
    </w:p>
    <w:p w:rsid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</w:rPr>
      </w:pPr>
      <w:r w:rsidRPr="00867E08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},</w:t>
      </w:r>
    </w:p>
    <w:p w:rsid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{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$project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: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{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category_data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: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highlight w:val="white"/>
        </w:rPr>
        <w:t>0</w:t>
      </w:r>
      <w:r w:rsidR="00357E94">
        <w:rPr>
          <w:rFonts w:ascii="Consolas" w:hAnsi="Consolas" w:cs="Consolas"/>
          <w:color w:val="000000"/>
          <w:sz w:val="20"/>
          <w:szCs w:val="20"/>
          <w:highlight w:val="white"/>
        </w:rPr>
        <w:t>, _id :0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}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}</w:t>
      </w:r>
    </w:p>
    <w:p w:rsidR="00867E08" w:rsidRDefault="00867E08" w:rsidP="00867E0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])</w:t>
      </w:r>
    </w:p>
    <w:p w:rsidR="00357E94" w:rsidRDefault="00357E94" w:rsidP="00867E08">
      <w:pPr>
        <w:autoSpaceDE w:val="0"/>
        <w:autoSpaceDN w:val="0"/>
        <w:adjustRightInd w:val="0"/>
        <w:spacing w:before="0" w:after="0" w:line="240" w:lineRule="auto"/>
      </w:pPr>
    </w:p>
    <w:p w:rsidR="00DD06C4" w:rsidRPr="00DD06C4" w:rsidRDefault="00DD06C4" w:rsidP="00DD06C4">
      <w:pPr>
        <w:rPr>
          <w:i/>
          <w:strike/>
          <w:color w:val="76A35D" w:themeColor="accent2"/>
        </w:rPr>
      </w:pPr>
      <w:r w:rsidRPr="00DD06C4">
        <w:rPr>
          <w:i/>
          <w:strike/>
          <w:color w:val="76A35D" w:themeColor="accent2"/>
        </w:rPr>
        <w:t>Afficher les 5000 résultats de actor_film, le document est limité à une taille de 1000</w:t>
      </w:r>
    </w:p>
    <w:p w:rsidR="00DD06C4" w:rsidRPr="00DD06C4" w:rsidRDefault="00826F36" w:rsidP="00DD06C4">
      <w:pPr>
        <w:rPr>
          <w:b/>
          <w:strike/>
        </w:rPr>
      </w:pPr>
      <w:hyperlink r:id="rId14" w:history="1">
        <w:r w:rsidR="00DD06C4" w:rsidRPr="00DD06C4">
          <w:rPr>
            <w:rStyle w:val="Lienhypertexte"/>
            <w:b/>
            <w:strike/>
          </w:rPr>
          <w:t>https://docs.mongodb.com/manual/tutorial/iterate-a-cursor/</w:t>
        </w:r>
      </w:hyperlink>
    </w:p>
    <w:p w:rsidR="00DD06C4" w:rsidRDefault="00DD06C4" w:rsidP="00867E08">
      <w:pPr>
        <w:autoSpaceDE w:val="0"/>
        <w:autoSpaceDN w:val="0"/>
        <w:adjustRightInd w:val="0"/>
        <w:spacing w:before="0" w:after="0" w:line="240" w:lineRule="auto"/>
      </w:pPr>
    </w:p>
    <w:p w:rsidR="00CE089F" w:rsidRDefault="000D6161" w:rsidP="00867E08">
      <w:pPr>
        <w:autoSpaceDE w:val="0"/>
        <w:autoSpaceDN w:val="0"/>
        <w:adjustRightInd w:val="0"/>
        <w:spacing w:before="0" w:after="0" w:line="240" w:lineRule="auto"/>
        <w:rPr>
          <w:b/>
          <w:i/>
        </w:rPr>
      </w:pPr>
      <w:r>
        <w:rPr>
          <w:b/>
          <w:i/>
        </w:rPr>
        <w:t>N’ayant pas réussis à avoir plus</w:t>
      </w:r>
      <w:r w:rsidR="00CE089F" w:rsidRPr="00DD06C4">
        <w:rPr>
          <w:b/>
          <w:i/>
        </w:rPr>
        <w:t xml:space="preserve"> de 1000documents en résultats</w:t>
      </w:r>
      <w:r w:rsidR="00744290">
        <w:rPr>
          <w:b/>
          <w:i/>
        </w:rPr>
        <w:t xml:space="preserve"> sous Studio 3T</w:t>
      </w:r>
      <w:r w:rsidR="00CE089F" w:rsidRPr="00DD06C4">
        <w:rPr>
          <w:b/>
          <w:i/>
        </w:rPr>
        <w:t xml:space="preserve"> nous avons décidé de faire la jointure en SQL </w:t>
      </w:r>
    </w:p>
    <w:p w:rsidR="00DD06C4" w:rsidRPr="00DD06C4" w:rsidRDefault="00DD06C4" w:rsidP="00867E08">
      <w:pPr>
        <w:autoSpaceDE w:val="0"/>
        <w:autoSpaceDN w:val="0"/>
        <w:adjustRightInd w:val="0"/>
        <w:spacing w:before="0" w:after="0" w:line="240" w:lineRule="auto"/>
        <w:rPr>
          <w:b/>
          <w:i/>
        </w:rPr>
      </w:pPr>
    </w:p>
    <w:p w:rsidR="00CE089F" w:rsidRDefault="00CE089F" w:rsidP="00867E08">
      <w:pPr>
        <w:autoSpaceDE w:val="0"/>
        <w:autoSpaceDN w:val="0"/>
        <w:adjustRightInd w:val="0"/>
        <w:spacing w:before="0" w:after="0" w:line="240" w:lineRule="auto"/>
      </w:pPr>
      <w:r>
        <w:t xml:space="preserve">Ex de requête pour la jointure actor et </w:t>
      </w:r>
      <w:r w:rsidR="00DD06C4">
        <w:t>film_actor</w:t>
      </w:r>
    </w:p>
    <w:p w:rsidR="00CE089F" w:rsidRDefault="00CE089F" w:rsidP="00867E08">
      <w:pPr>
        <w:autoSpaceDE w:val="0"/>
        <w:autoSpaceDN w:val="0"/>
        <w:adjustRightInd w:val="0"/>
        <w:spacing w:before="0" w:after="0" w:line="240" w:lineRule="auto"/>
      </w:pPr>
      <w:r>
        <w:rPr>
          <w:noProof/>
        </w:rPr>
        <w:drawing>
          <wp:inline distT="0" distB="0" distL="0" distR="0" wp14:anchorId="29226E8D" wp14:editId="17A79F04">
            <wp:extent cx="6477918" cy="12001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769" t="14231" r="23503" b="52020"/>
                    <a:stretch/>
                  </pic:blipFill>
                  <pic:spPr bwMode="auto">
                    <a:xfrm>
                      <a:off x="0" y="0"/>
                      <a:ext cx="6484320" cy="120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89F" w:rsidRDefault="00CE089F" w:rsidP="00867E08">
      <w:pPr>
        <w:autoSpaceDE w:val="0"/>
        <w:autoSpaceDN w:val="0"/>
        <w:adjustRightInd w:val="0"/>
        <w:spacing w:before="0" w:after="0" w:line="240" w:lineRule="auto"/>
      </w:pPr>
    </w:p>
    <w:p w:rsidR="00CE089F" w:rsidRDefault="00CE089F" w:rsidP="00867E08">
      <w:pPr>
        <w:autoSpaceDE w:val="0"/>
        <w:autoSpaceDN w:val="0"/>
        <w:adjustRightInd w:val="0"/>
        <w:spacing w:before="0" w:after="0" w:line="240" w:lineRule="auto"/>
      </w:pPr>
    </w:p>
    <w:p w:rsidR="00DD06C4" w:rsidRDefault="00BD2028" w:rsidP="000257F3">
      <w:pPr>
        <w:autoSpaceDE w:val="0"/>
        <w:autoSpaceDN w:val="0"/>
        <w:adjustRightInd w:val="0"/>
        <w:spacing w:before="0" w:after="0" w:line="240" w:lineRule="auto"/>
        <w:rPr>
          <w:b/>
        </w:rPr>
      </w:pPr>
      <w:r w:rsidRPr="00DD06C4">
        <w:rPr>
          <w:b/>
        </w:rPr>
        <w:t xml:space="preserve">Nous avons ensuite exporté </w:t>
      </w:r>
      <w:r w:rsidR="00CE089F" w:rsidRPr="00DD06C4">
        <w:rPr>
          <w:b/>
        </w:rPr>
        <w:t>les résultats</w:t>
      </w:r>
      <w:r w:rsidR="00D61730" w:rsidRPr="00DD06C4">
        <w:rPr>
          <w:b/>
        </w:rPr>
        <w:t xml:space="preserve"> sous une autre collection </w:t>
      </w:r>
      <w:r w:rsidR="00A80713" w:rsidRPr="00DD06C4">
        <w:rPr>
          <w:b/>
        </w:rPr>
        <w:t>appelée</w:t>
      </w:r>
      <w:r w:rsidR="00D61730" w:rsidRPr="00DD06C4">
        <w:rPr>
          <w:b/>
        </w:rPr>
        <w:t xml:space="preserve"> actor_film</w:t>
      </w:r>
      <w:r w:rsidR="00357E94" w:rsidRPr="00DD06C4">
        <w:rPr>
          <w:b/>
        </w:rPr>
        <w:t xml:space="preserve"> et category_film</w:t>
      </w:r>
      <w:r w:rsidR="00FF5FB7">
        <w:rPr>
          <w:b/>
        </w:rPr>
        <w:t xml:space="preserve"> (</w:t>
      </w:r>
      <w:r w:rsidR="00FF5FB7" w:rsidRPr="00FF5FB7">
        <w:rPr>
          <w:b/>
        </w:rPr>
        <w:t>Data\Sakila collection Transformed\Tables intermédiaires</w:t>
      </w:r>
      <w:r w:rsidR="00FF5FB7">
        <w:rPr>
          <w:b/>
        </w:rPr>
        <w:t>)</w:t>
      </w:r>
    </w:p>
    <w:p w:rsidR="000257F3" w:rsidRPr="000257F3" w:rsidRDefault="000257F3" w:rsidP="000257F3">
      <w:pPr>
        <w:autoSpaceDE w:val="0"/>
        <w:autoSpaceDN w:val="0"/>
        <w:adjustRightInd w:val="0"/>
        <w:spacing w:before="0" w:after="0" w:line="240" w:lineRule="auto"/>
        <w:rPr>
          <w:b/>
        </w:rPr>
      </w:pPr>
    </w:p>
    <w:p w:rsidR="00DD06C4" w:rsidRPr="00DD06C4" w:rsidRDefault="00DD06C4" w:rsidP="00DD06C4">
      <w:pPr>
        <w:pStyle w:val="Titre3"/>
      </w:pPr>
      <w:bookmarkStart w:id="9" w:name="_Toc504333198"/>
      <w:r>
        <w:t>2</w:t>
      </w:r>
      <w:r w:rsidRPr="00DD06C4">
        <w:rPr>
          <w:vertAlign w:val="superscript"/>
        </w:rPr>
        <w:t>e</w:t>
      </w:r>
      <w:r>
        <w:t xml:space="preserve"> </w:t>
      </w:r>
      <w:r w:rsidRPr="00DD06C4">
        <w:t>jointure</w:t>
      </w:r>
      <w:bookmarkEnd w:id="9"/>
    </w:p>
    <w:p w:rsidR="00DD06C4" w:rsidRDefault="00DD06C4" w:rsidP="007E0777">
      <w:pPr>
        <w:autoSpaceDE w:val="0"/>
        <w:autoSpaceDN w:val="0"/>
        <w:adjustRightInd w:val="0"/>
        <w:spacing w:before="0" w:after="0" w:line="240" w:lineRule="auto"/>
      </w:pPr>
    </w:p>
    <w:p w:rsidR="00357E94" w:rsidRDefault="00DD06C4" w:rsidP="007E0777">
      <w:pPr>
        <w:autoSpaceDE w:val="0"/>
        <w:autoSpaceDN w:val="0"/>
        <w:adjustRightInd w:val="0"/>
        <w:spacing w:before="0" w:after="0" w:line="240" w:lineRule="auto"/>
      </w:pPr>
      <w:r>
        <w:t>Après avoir importé la table film originale sous le nom de film_genuine, nous avons rassemblé les</w:t>
      </w:r>
      <w:r w:rsidR="00357E94">
        <w:t xml:space="preserve"> 2 jointures avec les 2 tables créées.</w:t>
      </w:r>
    </w:p>
    <w:p w:rsidR="00357E94" w:rsidRDefault="00357E94" w:rsidP="007E0777">
      <w:pPr>
        <w:autoSpaceDE w:val="0"/>
        <w:autoSpaceDN w:val="0"/>
        <w:adjustRightInd w:val="0"/>
        <w:spacing w:before="0" w:after="0" w:line="240" w:lineRule="auto"/>
      </w:pP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>db.film_genuine.aggregate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([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$lookup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from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19692D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19692D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"actor_film"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localField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19692D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19692D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"film_id"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foreignField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19692D">
        <w:rPr>
          <w:rFonts w:ascii="Consolas" w:hAnsi="Consolas" w:cs="Consolas"/>
          <w:color w:val="808000"/>
          <w:sz w:val="20"/>
          <w:szCs w:val="20"/>
          <w:lang w:val="en-GB"/>
        </w:rPr>
        <w:t>"film_id"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as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19692D">
        <w:rPr>
          <w:rFonts w:ascii="Consolas" w:hAnsi="Consolas" w:cs="Consolas"/>
          <w:color w:val="808000"/>
          <w:sz w:val="20"/>
          <w:szCs w:val="20"/>
          <w:lang w:val="en-GB"/>
        </w:rPr>
        <w:t>"actors"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}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},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$lookup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from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19692D">
        <w:rPr>
          <w:rFonts w:ascii="Consolas" w:hAnsi="Consolas" w:cs="Consolas"/>
          <w:color w:val="808000"/>
          <w:sz w:val="20"/>
          <w:szCs w:val="20"/>
          <w:lang w:val="en-GB"/>
        </w:rPr>
        <w:t>"category_film"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localField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19692D">
        <w:rPr>
          <w:rFonts w:ascii="Consolas" w:hAnsi="Consolas" w:cs="Consolas"/>
          <w:color w:val="808000"/>
          <w:sz w:val="20"/>
          <w:szCs w:val="20"/>
          <w:lang w:val="en-GB"/>
        </w:rPr>
        <w:t>"film_id"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foreignField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19692D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19692D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"film_id"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</w:p>
    <w:p w:rsidR="0019692D" w:rsidRP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as</w:t>
      </w:r>
      <w:r w:rsidRPr="0019692D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19692D">
        <w:rPr>
          <w:rFonts w:ascii="Consolas" w:hAnsi="Consolas" w:cs="Consolas"/>
          <w:color w:val="808000"/>
          <w:sz w:val="20"/>
          <w:szCs w:val="20"/>
          <w:lang w:val="en-GB"/>
        </w:rPr>
        <w:t>"category"</w:t>
      </w:r>
    </w:p>
    <w:p w:rsid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</w:rPr>
      </w:pPr>
      <w:r w:rsidRPr="0019692D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}</w:t>
      </w:r>
    </w:p>
    <w:p w:rsid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}</w:t>
      </w:r>
    </w:p>
    <w:p w:rsidR="0019692D" w:rsidRDefault="0019692D" w:rsidP="0019692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])</w:t>
      </w:r>
    </w:p>
    <w:p w:rsidR="00C934D7" w:rsidRDefault="00C934D7" w:rsidP="00357E94">
      <w:pP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</w:pPr>
      <w:r>
        <w:t>On exporte le tout dans une collection appelé film</w:t>
      </w:r>
      <w:r w:rsidR="000D6161">
        <w:t>.</w:t>
      </w:r>
    </w:p>
    <w:p w:rsidR="006B1942" w:rsidRDefault="006B1942">
      <w:pPr>
        <w:rPr>
          <w:rFonts w:eastAsiaTheme="majorEastAsia" w:cstheme="majorBidi"/>
          <w:b/>
          <w:i/>
          <w:color w:val="3F251D" w:themeColor="accent1"/>
          <w:u w:val="single"/>
        </w:rPr>
      </w:pPr>
      <w:bookmarkStart w:id="10" w:name="_Résultats"/>
      <w:bookmarkEnd w:id="10"/>
      <w:r>
        <w:br w:type="page"/>
      </w:r>
    </w:p>
    <w:p w:rsidR="00DD06C4" w:rsidRPr="00ED5686" w:rsidRDefault="00DD06C4" w:rsidP="00DD06C4">
      <w:pPr>
        <w:pStyle w:val="Titre3"/>
      </w:pPr>
      <w:bookmarkStart w:id="11" w:name="_Toc504333199"/>
      <w:r w:rsidRPr="00ED5686">
        <w:lastRenderedPageBreak/>
        <w:t>Résultats</w:t>
      </w:r>
      <w:r w:rsidR="006D67F8">
        <w:t xml:space="preserve"> des transformations</w:t>
      </w:r>
      <w:bookmarkEnd w:id="11"/>
    </w:p>
    <w:p w:rsidR="00B67229" w:rsidRDefault="004D706F" w:rsidP="00357E94">
      <w:r w:rsidRPr="00103E62">
        <w:rPr>
          <w:b/>
        </w:rPr>
        <w:t xml:space="preserve">Après transformation voici nos structures pour chaque </w:t>
      </w:r>
      <w:r w:rsidR="007E0777" w:rsidRPr="00103E62">
        <w:rPr>
          <w:b/>
        </w:rPr>
        <w:t>table</w:t>
      </w:r>
      <w:r>
        <w:t> :</w:t>
      </w:r>
    </w:p>
    <w:p w:rsidR="00DD06C4" w:rsidRPr="00DD06C4" w:rsidRDefault="00DD06C4" w:rsidP="00357E94">
      <w:pPr>
        <w:rPr>
          <w:lang w:val="en-GB"/>
        </w:rPr>
      </w:pPr>
      <w:r w:rsidRPr="00DD06C4">
        <w:rPr>
          <w:lang w:val="en-GB"/>
        </w:rPr>
        <w:t xml:space="preserve">6 </w:t>
      </w:r>
      <w:r w:rsidR="001B3D70" w:rsidRPr="00DD06C4">
        <w:rPr>
          <w:lang w:val="en-GB"/>
        </w:rPr>
        <w:t>tables:</w:t>
      </w:r>
      <w:r w:rsidRPr="00DD06C4">
        <w:rPr>
          <w:lang w:val="en-GB"/>
        </w:rPr>
        <w:t xml:space="preserve"> film, customer, rental, s</w:t>
      </w:r>
      <w:r>
        <w:rPr>
          <w:lang w:val="en-GB"/>
        </w:rPr>
        <w:t>tore, staff, inventory</w:t>
      </w:r>
    </w:p>
    <w:p w:rsidR="00A97786" w:rsidRPr="00D464D3" w:rsidRDefault="00A97786" w:rsidP="00A97786">
      <w:r>
        <w:t>Exemple d’objet de la table</w:t>
      </w:r>
      <w:r w:rsidRPr="004D706F">
        <w:t xml:space="preserve"> </w:t>
      </w:r>
      <w:r>
        <w:rPr>
          <w:b/>
        </w:rPr>
        <w:t>fil</w:t>
      </w:r>
      <w:r w:rsidR="00B53797">
        <w:rPr>
          <w:b/>
        </w:rPr>
        <w:t>m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"_id"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ObjectId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"5a63465df831b92d8cffbbc7"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"film_id"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highlight w:val="white"/>
          <w:lang w:val="en-GB"/>
        </w:rPr>
        <w:t>NumberInt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highlight w:val="white"/>
          <w:lang w:val="en-GB"/>
        </w:rPr>
        <w:t>2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"title"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"ACE GOLDFINGER"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"description"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"A Astounding Epistle of a Database Administrator And a Explorer who must Find a Car in Ancient China"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"release_year"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highlight w:val="white"/>
          <w:lang w:val="en-GB"/>
        </w:rPr>
        <w:t>NumberInt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highlight w:val="white"/>
          <w:lang w:val="en-GB"/>
        </w:rPr>
        <w:t>2006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"language_id"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highlight w:val="white"/>
          <w:lang w:val="en-GB"/>
        </w:rPr>
        <w:t>NumberInt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highlight w:val="white"/>
          <w:lang w:val="en-GB"/>
        </w:rPr>
        <w:t>1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"original_language_id"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"NULL"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"rental_duration"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highlight w:val="white"/>
          <w:lang w:val="en-GB"/>
        </w:rPr>
        <w:t>NumberInt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highlight w:val="white"/>
          <w:lang w:val="en-GB"/>
        </w:rPr>
        <w:t>3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"rental_rate"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4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>.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99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"length"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NumberInt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48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"replacement_cost"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12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>.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99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"rating"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"G"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"special_features"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"Trailers,Deleted Scenes"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"last_update"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"2006-02-15 05:03:42"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"actors"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[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"_id"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ObjectId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"5a634724f831b92d8cffc183"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"actor_id"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NumberInt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19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"film_id"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NumberInt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2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"first_name"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"BOB"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"last_name"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"FAWCETT"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"last_update"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highlight w:val="white"/>
          <w:lang w:val="en-GB"/>
        </w:rPr>
        <w:t>ISODate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(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"2006-02-15T04:34:00.000+0000"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)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},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"_id"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ObjectId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"5a634724f831b92d8cffc887"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"actor_id"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NumberInt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85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"film_id"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NumberInt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2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"first_name"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"MINNIE"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"last_name"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"ZELLWEGER"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"last_update"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ISODate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"2006-02-15T04:34:00.000+0000"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},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"_id"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ObjectId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"5a634724f831b92d8cffc902"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"actor_id"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NumberInt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90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"film_id"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NumberInt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2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"first_name"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"SEAN"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"last_name"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"GUINESS"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"last_update"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ISODate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"2006-02-15T04:34:00.000+0000"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},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"_id"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ObjectId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"5a634725f831b92d8cffd0cb"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"actor_id"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NumberInt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160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"film_id"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NumberInt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2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"first_name"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"CHRIS"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"last_name"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"DEPP"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"last_update"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ISODate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"2006-02-15T04:34:00.000+0000"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}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],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"category"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[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"_id"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ObjectId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"5a634794f831b92d8cffd78c"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"film_id"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NumberInt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2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lang w:val="en-GB"/>
        </w:rPr>
        <w:t>"category_id"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NumberInt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</w:t>
      </w:r>
      <w:r w:rsidRPr="00DD06C4">
        <w:rPr>
          <w:rFonts w:ascii="Consolas" w:hAnsi="Consolas" w:cs="Consolas"/>
          <w:color w:val="000080"/>
          <w:sz w:val="20"/>
          <w:szCs w:val="20"/>
          <w:lang w:val="en-GB"/>
        </w:rPr>
        <w:t>11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),</w:t>
      </w:r>
      <w:r w:rsidRPr="00DD06C4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</w:p>
    <w:p w:rsidR="00DD06C4" w:rsidRP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lastRenderedPageBreak/>
        <w:t xml:space="preserve">            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"name"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DD06C4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"Horror"</w:t>
      </w:r>
      <w:r w:rsidRPr="00DD06C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</w:p>
    <w:p w:rsid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</w:rPr>
      </w:pPr>
      <w:r w:rsidRPr="00DD06C4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   </w:t>
      </w:r>
      <w:r>
        <w:rPr>
          <w:rFonts w:ascii="Consolas" w:hAnsi="Consolas" w:cs="Consolas"/>
          <w:color w:val="808000"/>
          <w:sz w:val="20"/>
          <w:szCs w:val="20"/>
          <w:highlight w:val="white"/>
        </w:rPr>
        <w:t>"last_update"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: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80"/>
          <w:sz w:val="20"/>
          <w:szCs w:val="20"/>
          <w:highlight w:val="white"/>
        </w:rPr>
        <w:t>ISODate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(</w:t>
      </w:r>
      <w:r>
        <w:rPr>
          <w:rFonts w:ascii="Consolas" w:hAnsi="Consolas" w:cs="Consolas"/>
          <w:color w:val="808000"/>
          <w:sz w:val="20"/>
          <w:szCs w:val="20"/>
          <w:highlight w:val="white"/>
        </w:rPr>
        <w:t>"2006-02-15T04:46:00.000+0000"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)</w:t>
      </w:r>
    </w:p>
    <w:p w:rsid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}</w:t>
      </w:r>
    </w:p>
    <w:p w:rsidR="00DD06C4" w:rsidRDefault="00DD06C4" w:rsidP="00DD06C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]</w:t>
      </w:r>
    </w:p>
    <w:p w:rsidR="00DD06C4" w:rsidRDefault="00DD06C4" w:rsidP="00DD06C4">
      <w:pP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}</w:t>
      </w:r>
    </w:p>
    <w:p w:rsidR="00D464D3" w:rsidRPr="004D706F" w:rsidRDefault="00D464D3" w:rsidP="00DD06C4">
      <w:r>
        <w:t>Exemple d’objet de la table</w:t>
      </w:r>
      <w:r w:rsidR="00B67229" w:rsidRPr="004D706F">
        <w:t xml:space="preserve"> </w:t>
      </w:r>
      <w:r w:rsidR="00B67229" w:rsidRPr="00D464D3">
        <w:rPr>
          <w:b/>
        </w:rPr>
        <w:t>customer</w:t>
      </w:r>
    </w:p>
    <w:p w:rsidR="00D464D3" w:rsidRDefault="00B67229">
      <w:r>
        <w:rPr>
          <w:noProof/>
        </w:rPr>
        <w:drawing>
          <wp:inline distT="0" distB="0" distL="0" distR="0" wp14:anchorId="656DA0A5" wp14:editId="39B8C829">
            <wp:extent cx="2977510" cy="22707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8263" cy="227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D3" w:rsidRPr="00D464D3" w:rsidRDefault="00D464D3" w:rsidP="00D464D3">
      <w:r>
        <w:t>Exemple d’objet de la table</w:t>
      </w:r>
      <w:r w:rsidRPr="004D706F">
        <w:t xml:space="preserve"> </w:t>
      </w:r>
      <w:r w:rsidR="003962AF">
        <w:rPr>
          <w:b/>
        </w:rPr>
        <w:t>rental</w:t>
      </w:r>
    </w:p>
    <w:p w:rsidR="004D7A04" w:rsidRDefault="00D464D3" w:rsidP="00D464D3">
      <w:r>
        <w:rPr>
          <w:noProof/>
        </w:rPr>
        <w:drawing>
          <wp:inline distT="0" distB="0" distL="0" distR="0" wp14:anchorId="3F96A7B1" wp14:editId="4F9640AF">
            <wp:extent cx="6300470" cy="2084705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4F5" w:rsidRPr="006534F5">
        <w:t xml:space="preserve"> </w:t>
      </w:r>
    </w:p>
    <w:p w:rsidR="004D7A04" w:rsidRPr="00D464D3" w:rsidRDefault="004D7A04" w:rsidP="004D7A04">
      <w:r>
        <w:t>Exemple d’objet de la table</w:t>
      </w:r>
      <w:r w:rsidRPr="004D706F">
        <w:t xml:space="preserve"> </w:t>
      </w:r>
      <w:r>
        <w:rPr>
          <w:b/>
        </w:rPr>
        <w:t>store</w:t>
      </w:r>
    </w:p>
    <w:p w:rsidR="00B31AD5" w:rsidRDefault="00B31AD5">
      <w:r>
        <w:rPr>
          <w:noProof/>
        </w:rPr>
        <w:drawing>
          <wp:inline distT="0" distB="0" distL="0" distR="0" wp14:anchorId="644F597D" wp14:editId="665E6C03">
            <wp:extent cx="2827020" cy="1516642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676" cy="15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B8" w:rsidRDefault="00E165B8">
      <w:r>
        <w:br w:type="page"/>
      </w:r>
    </w:p>
    <w:p w:rsidR="00D464D3" w:rsidRPr="006534F5" w:rsidRDefault="006534F5" w:rsidP="00D464D3">
      <w:r>
        <w:lastRenderedPageBreak/>
        <w:t>Exemple d’objet de la table</w:t>
      </w:r>
      <w:r w:rsidRPr="004D706F">
        <w:t xml:space="preserve"> </w:t>
      </w:r>
      <w:r>
        <w:rPr>
          <w:b/>
        </w:rPr>
        <w:t>staff</w:t>
      </w:r>
    </w:p>
    <w:p w:rsidR="006534F5" w:rsidRPr="00D464D3" w:rsidRDefault="006534F5" w:rsidP="00D464D3">
      <w:pPr>
        <w:rPr>
          <w:lang w:val="en-GB"/>
        </w:rPr>
      </w:pPr>
      <w:r>
        <w:rPr>
          <w:noProof/>
        </w:rPr>
        <w:drawing>
          <wp:inline distT="0" distB="0" distL="0" distR="0" wp14:anchorId="57CD315E" wp14:editId="113E73E6">
            <wp:extent cx="3467100" cy="2451255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42"/>
                    <a:stretch/>
                  </pic:blipFill>
                  <pic:spPr bwMode="auto">
                    <a:xfrm>
                      <a:off x="0" y="0"/>
                      <a:ext cx="3471977" cy="245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6C4" w:rsidRPr="006534F5" w:rsidRDefault="00DD06C4" w:rsidP="00DD06C4">
      <w:r>
        <w:t>Exemple d’objet de la table</w:t>
      </w:r>
      <w:r w:rsidRPr="004D706F">
        <w:t xml:space="preserve"> </w:t>
      </w:r>
      <w:r>
        <w:rPr>
          <w:b/>
        </w:rPr>
        <w:t>inventory</w:t>
      </w:r>
    </w:p>
    <w:p w:rsidR="00DD06C4" w:rsidRPr="00D464D3" w:rsidRDefault="00DD06C4" w:rsidP="00DD06C4">
      <w:pPr>
        <w:rPr>
          <w:lang w:val="en-GB"/>
        </w:rPr>
      </w:pPr>
      <w:r>
        <w:rPr>
          <w:noProof/>
        </w:rPr>
        <w:drawing>
          <wp:inline distT="0" distB="0" distL="0" distR="0" wp14:anchorId="17C42B79" wp14:editId="6891C5B9">
            <wp:extent cx="3367327" cy="1028700"/>
            <wp:effectExtent l="0" t="0" r="508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5381" cy="10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82" w:rsidRPr="000254FC" w:rsidRDefault="001B3D70" w:rsidP="001B3D70">
      <w:pPr>
        <w:pStyle w:val="Titre1"/>
        <w:rPr>
          <w:highlight w:val="white"/>
        </w:rPr>
      </w:pPr>
      <w:bookmarkStart w:id="12" w:name="_Toc504333200"/>
      <w:r w:rsidRPr="000254FC">
        <w:rPr>
          <w:highlight w:val="white"/>
        </w:rPr>
        <w:t>1.4 Vues</w:t>
      </w:r>
      <w:bookmarkEnd w:id="12"/>
    </w:p>
    <w:p w:rsidR="001B3D70" w:rsidRPr="00E165B8" w:rsidRDefault="001B3D70" w:rsidP="001B3D70">
      <w:pPr>
        <w:rPr>
          <w:i/>
        </w:rPr>
      </w:pPr>
      <w:r w:rsidRPr="00E165B8">
        <w:rPr>
          <w:i/>
          <w:highlight w:val="white"/>
        </w:rPr>
        <w:t>“</w:t>
      </w:r>
      <w:r w:rsidRPr="00E165B8">
        <w:rPr>
          <w:i/>
        </w:rPr>
        <w:t>Vous présenterez les choix d’implémenta</w:t>
      </w:r>
      <w:r w:rsidR="000D6161">
        <w:rPr>
          <w:i/>
        </w:rPr>
        <w:t>tion effectués pour chaque vue.</w:t>
      </w:r>
      <w:r w:rsidRPr="00E165B8">
        <w:rPr>
          <w:i/>
        </w:rPr>
        <w:t xml:space="preserve"> Expliquer les différentes vues réa</w:t>
      </w:r>
      <w:r w:rsidR="000D6161">
        <w:rPr>
          <w:i/>
        </w:rPr>
        <w:t>lisées et les choix effectués. D</w:t>
      </w:r>
      <w:r w:rsidRPr="00E165B8">
        <w:rPr>
          <w:i/>
        </w:rPr>
        <w:t xml:space="preserve">onner les requêtes MongoDB intégrées à </w:t>
      </w:r>
      <w:r w:rsidR="00E5207E" w:rsidRPr="00E165B8">
        <w:rPr>
          <w:i/>
        </w:rPr>
        <w:t>chacune</w:t>
      </w:r>
      <w:r w:rsidRPr="00E165B8">
        <w:rPr>
          <w:i/>
        </w:rPr>
        <w:t xml:space="preserve"> des vues »</w:t>
      </w:r>
    </w:p>
    <w:p w:rsidR="00AA25C0" w:rsidRPr="001B3D70" w:rsidRDefault="000D6161" w:rsidP="001B3D70">
      <w:r>
        <w:t xml:space="preserve">On utilise la classe </w:t>
      </w:r>
      <w:r>
        <w:rPr>
          <w:rFonts w:ascii="Consolas" w:hAnsi="Consolas" w:cs="Consolas"/>
          <w:color w:val="2B91AF"/>
          <w:sz w:val="19"/>
          <w:szCs w:val="19"/>
        </w:rPr>
        <w:t xml:space="preserve">Server </w:t>
      </w:r>
      <w:r>
        <w:t xml:space="preserve">pour </w:t>
      </w:r>
      <w:r w:rsidR="001F2CB3">
        <w:t>initialiser</w:t>
      </w:r>
      <w:r>
        <w:t xml:space="preserve"> les différents utilisateurs. T</w:t>
      </w:r>
      <w:r w:rsidR="00AA25C0">
        <w:t xml:space="preserve">outes les requêtes </w:t>
      </w:r>
      <w:r>
        <w:t xml:space="preserve">liées à ces utilisateurs, </w:t>
      </w:r>
      <w:r w:rsidR="00AA25C0">
        <w:t xml:space="preserve">sont présentes dans la classe </w:t>
      </w:r>
      <w:r>
        <w:rPr>
          <w:rFonts w:ascii="Consolas" w:hAnsi="Consolas" w:cs="Consolas"/>
          <w:color w:val="2B91AF"/>
          <w:sz w:val="19"/>
          <w:szCs w:val="19"/>
        </w:rPr>
        <w:t>Connection</w:t>
      </w:r>
      <w:r>
        <w:t>.</w:t>
      </w:r>
    </w:p>
    <w:p w:rsidR="001B3D70" w:rsidRDefault="001B3D70" w:rsidP="001B3D70">
      <w:pPr>
        <w:pStyle w:val="Titre2"/>
      </w:pPr>
      <w:bookmarkStart w:id="13" w:name="_Toc504333201"/>
      <w:r w:rsidRPr="001B3D70">
        <w:t>1.4.1 Utilisateurs standard</w:t>
      </w:r>
      <w:bookmarkEnd w:id="13"/>
    </w:p>
    <w:p w:rsidR="0075289C" w:rsidRDefault="001B3D70" w:rsidP="0075289C">
      <w:pPr>
        <w:rPr>
          <w:i/>
        </w:rPr>
      </w:pPr>
      <w:r w:rsidRPr="00C40EE4">
        <w:rPr>
          <w:i/>
        </w:rPr>
        <w:t>Fournir à un utilisateur standard un accès aux résultats des 4 requêtes proposées. La vue n’a pas forcément besoin de fournir la requête mais seulement une vision sur les données interrogées.</w:t>
      </w:r>
    </w:p>
    <w:p w:rsidR="00DF7F38" w:rsidRPr="009D30B5" w:rsidRDefault="00DF7F38" w:rsidP="0075289C">
      <w:r w:rsidRPr="009D30B5">
        <w:t>Après avoir lancé la base de données (voir readme.txt)</w:t>
      </w:r>
      <w:r w:rsidR="00792844" w:rsidRPr="009D30B5">
        <w:t xml:space="preserve"> et lancé l’application</w:t>
      </w:r>
      <w:r w:rsidR="000539A5" w:rsidRPr="009D30B5">
        <w:t>,</w:t>
      </w:r>
    </w:p>
    <w:p w:rsidR="000539A5" w:rsidRPr="009D30B5" w:rsidRDefault="000539A5" w:rsidP="0075289C">
      <w:r w:rsidRPr="009D30B5">
        <w:t xml:space="preserve">Entrez standard et 1234 pour accéder à la vue d’utilisateur </w:t>
      </w:r>
      <w:r w:rsidR="006726B4" w:rsidRPr="009D30B5">
        <w:t>standard</w:t>
      </w:r>
    </w:p>
    <w:p w:rsidR="00DF7F38" w:rsidRDefault="00DF7F38" w:rsidP="00045DA2">
      <w:pPr>
        <w:jc w:val="center"/>
        <w:rPr>
          <w:i/>
        </w:rPr>
      </w:pPr>
      <w:r>
        <w:rPr>
          <w:noProof/>
        </w:rPr>
        <w:drawing>
          <wp:inline distT="0" distB="0" distL="0" distR="0" wp14:anchorId="59278A91" wp14:editId="00F5715F">
            <wp:extent cx="1508757" cy="1003531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6184" cy="101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9D2" w:rsidRDefault="00AC49D2" w:rsidP="00045DA2">
      <w:pPr>
        <w:jc w:val="center"/>
        <w:rPr>
          <w:i/>
        </w:rPr>
      </w:pPr>
    </w:p>
    <w:p w:rsidR="00AC49D2" w:rsidRDefault="00AC49D2" w:rsidP="00045DA2">
      <w:pPr>
        <w:jc w:val="center"/>
        <w:rPr>
          <w:i/>
        </w:rPr>
      </w:pPr>
    </w:p>
    <w:p w:rsidR="00AC49D2" w:rsidRDefault="00AC49D2" w:rsidP="00045DA2">
      <w:pPr>
        <w:jc w:val="center"/>
        <w:rPr>
          <w:i/>
        </w:rPr>
      </w:pPr>
    </w:p>
    <w:p w:rsidR="00AC49D2" w:rsidRPr="00AC49D2" w:rsidRDefault="00AC49D2" w:rsidP="00045DA2">
      <w:pPr>
        <w:jc w:val="center"/>
      </w:pPr>
      <w:r w:rsidRPr="00AC49D2">
        <w:t>Le menu suivant s’affiche</w:t>
      </w:r>
    </w:p>
    <w:p w:rsidR="00AC49D2" w:rsidRPr="00C40EE4" w:rsidRDefault="00AC49D2" w:rsidP="00045DA2">
      <w:pPr>
        <w:jc w:val="center"/>
        <w:rPr>
          <w:i/>
        </w:rPr>
      </w:pPr>
      <w:r>
        <w:rPr>
          <w:noProof/>
        </w:rPr>
        <w:drawing>
          <wp:inline distT="0" distB="0" distL="0" distR="0" wp14:anchorId="28DBE47A" wp14:editId="365F1CE4">
            <wp:extent cx="6300470" cy="1217930"/>
            <wp:effectExtent l="0" t="0" r="5080" b="127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0F" w:rsidRDefault="006D1850" w:rsidP="006D1850">
      <w:pPr>
        <w:pStyle w:val="Paragraphedeliste"/>
        <w:numPr>
          <w:ilvl w:val="0"/>
          <w:numId w:val="21"/>
        </w:numPr>
      </w:pPr>
      <w:r w:rsidRPr="006D1850">
        <w:t xml:space="preserve">Quels sont les titres de films dont la classification cinématographique est </w:t>
      </w:r>
      <w:r w:rsidR="001B3D70">
        <w:t xml:space="preserve">« » </w:t>
      </w:r>
    </w:p>
    <w:p w:rsidR="00DF7F38" w:rsidRDefault="00652E0F" w:rsidP="0040570D">
      <w:pPr>
        <w:ind w:firstLine="360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652E0F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 w:rsidRPr="00652E0F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652E0F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652E0F">
        <w:rPr>
          <w:rFonts w:ascii="Consolas" w:hAnsi="Consolas" w:cs="Consolas"/>
          <w:color w:val="000000"/>
          <w:sz w:val="19"/>
          <w:szCs w:val="19"/>
          <w:lang w:val="en-GB"/>
        </w:rPr>
        <w:t xml:space="preserve"> RateRequest(</w:t>
      </w:r>
      <w:r w:rsidRPr="00652E0F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652E0F">
        <w:rPr>
          <w:rFonts w:ascii="Consolas" w:hAnsi="Consolas" w:cs="Consolas"/>
          <w:color w:val="000000"/>
          <w:sz w:val="19"/>
          <w:szCs w:val="19"/>
          <w:lang w:val="en-GB"/>
        </w:rPr>
        <w:t xml:space="preserve"> rate)</w:t>
      </w:r>
      <w:r w:rsidR="00260283">
        <w:rPr>
          <w:rFonts w:ascii="Consolas" w:hAnsi="Consolas" w:cs="Consolas"/>
          <w:color w:val="000000"/>
          <w:sz w:val="19"/>
          <w:szCs w:val="19"/>
          <w:lang w:val="en-GB"/>
        </w:rPr>
        <w:t>{…}</w:t>
      </w:r>
    </w:p>
    <w:p w:rsidR="0040570D" w:rsidRPr="00842511" w:rsidRDefault="00DF7F38" w:rsidP="00DF7F38">
      <w:pPr>
        <w:ind w:firstLine="360"/>
        <w:rPr>
          <w:rFonts w:ascii="Consolas" w:hAnsi="Consolas" w:cs="Consolas"/>
          <w:color w:val="000000"/>
          <w:sz w:val="19"/>
          <w:szCs w:val="19"/>
        </w:rPr>
      </w:pPr>
      <w:r w:rsidRPr="00AD510F">
        <w:rPr>
          <w:noProof/>
        </w:rPr>
        <w:t xml:space="preserve"> </w:t>
      </w:r>
      <w:r w:rsidR="000D6161">
        <w:t>(Equivalent sous mongoDB</w:t>
      </w:r>
      <w:r w:rsidR="00FC425F" w:rsidRPr="00652E0F">
        <w:t xml:space="preserve"> de</w:t>
      </w:r>
      <w:r>
        <w:t xml:space="preserve"> </w:t>
      </w:r>
      <w:r w:rsidR="00FC425F" w:rsidRPr="00FC425F">
        <w:rPr>
          <w:rFonts w:ascii="Consolas" w:hAnsi="Consolas" w:cs="Consolas"/>
          <w:color w:val="000000"/>
          <w:sz w:val="20"/>
          <w:szCs w:val="20"/>
        </w:rPr>
        <w:t>db.film.find</w:t>
      </w:r>
      <w:r w:rsidR="00FC425F" w:rsidRPr="00FC425F">
        <w:rPr>
          <w:rFonts w:ascii="Consolas" w:hAnsi="Consolas" w:cs="Consolas"/>
          <w:b/>
          <w:bCs/>
          <w:color w:val="800000"/>
          <w:sz w:val="20"/>
          <w:szCs w:val="20"/>
        </w:rPr>
        <w:t>({</w:t>
      </w:r>
      <w:r w:rsidR="00FC425F" w:rsidRPr="00FC425F">
        <w:rPr>
          <w:rFonts w:ascii="Consolas" w:hAnsi="Consolas" w:cs="Consolas"/>
          <w:color w:val="808000"/>
          <w:sz w:val="20"/>
          <w:szCs w:val="20"/>
        </w:rPr>
        <w:t>"rating"</w:t>
      </w:r>
      <w:r w:rsidR="00FC425F" w:rsidRPr="00FC425F">
        <w:rPr>
          <w:rFonts w:ascii="Consolas" w:hAnsi="Consolas" w:cs="Consolas"/>
          <w:b/>
          <w:bCs/>
          <w:color w:val="800000"/>
          <w:sz w:val="20"/>
          <w:szCs w:val="20"/>
        </w:rPr>
        <w:t>:</w:t>
      </w:r>
      <w:r w:rsidR="00FC425F" w:rsidRPr="00FC425F">
        <w:rPr>
          <w:rFonts w:ascii="Consolas" w:hAnsi="Consolas" w:cs="Consolas"/>
          <w:color w:val="808000"/>
          <w:sz w:val="20"/>
          <w:szCs w:val="20"/>
        </w:rPr>
        <w:t>"PG"</w:t>
      </w:r>
      <w:r w:rsidR="00FC425F" w:rsidRPr="00FC425F">
        <w:rPr>
          <w:rFonts w:ascii="Consolas" w:hAnsi="Consolas" w:cs="Consolas"/>
          <w:b/>
          <w:bCs/>
          <w:color w:val="800000"/>
          <w:sz w:val="20"/>
          <w:szCs w:val="20"/>
        </w:rPr>
        <w:t>}) )</w:t>
      </w:r>
    </w:p>
    <w:p w:rsidR="00DF7F38" w:rsidRDefault="00842511" w:rsidP="0040570D">
      <w:pPr>
        <w:ind w:left="720"/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1245E46">
            <wp:simplePos x="0" y="0"/>
            <wp:positionH relativeFrom="column">
              <wp:posOffset>408305</wp:posOffset>
            </wp:positionH>
            <wp:positionV relativeFrom="paragraph">
              <wp:posOffset>445770</wp:posOffset>
            </wp:positionV>
            <wp:extent cx="4703445" cy="477520"/>
            <wp:effectExtent l="0" t="0" r="1905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570D">
        <w:rPr>
          <w:rFonts w:ascii="Consolas" w:hAnsi="Consolas" w:cs="Consolas"/>
          <w:b/>
          <w:bCs/>
          <w:color w:val="800000"/>
          <w:sz w:val="20"/>
          <w:szCs w:val="20"/>
        </w:rPr>
        <w:t>Pour savoir la liste des classification</w:t>
      </w:r>
      <w:r w:rsidR="00AD510F">
        <w:rPr>
          <w:rFonts w:ascii="Consolas" w:hAnsi="Consolas" w:cs="Consolas"/>
          <w:b/>
          <w:bCs/>
          <w:color w:val="800000"/>
          <w:sz w:val="20"/>
          <w:szCs w:val="20"/>
        </w:rPr>
        <w:t>s</w:t>
      </w:r>
      <w:r w:rsidR="0040570D">
        <w:rPr>
          <w:rFonts w:ascii="Consolas" w:hAnsi="Consolas" w:cs="Consolas"/>
          <w:b/>
          <w:bCs/>
          <w:color w:val="800000"/>
          <w:sz w:val="20"/>
          <w:szCs w:val="20"/>
        </w:rPr>
        <w:t xml:space="preserve"> possible</w:t>
      </w:r>
      <w:r w:rsidR="00AD510F">
        <w:rPr>
          <w:rFonts w:ascii="Consolas" w:hAnsi="Consolas" w:cs="Consolas"/>
          <w:b/>
          <w:bCs/>
          <w:color w:val="800000"/>
          <w:sz w:val="20"/>
          <w:szCs w:val="20"/>
        </w:rPr>
        <w:t>s</w:t>
      </w:r>
      <w:r w:rsidR="0040570D">
        <w:rPr>
          <w:rFonts w:ascii="Consolas" w:hAnsi="Consolas" w:cs="Consolas"/>
          <w:b/>
          <w:bCs/>
          <w:color w:val="800000"/>
          <w:sz w:val="20"/>
          <w:szCs w:val="20"/>
        </w:rPr>
        <w:t xml:space="preserve">, nous avons fait une requête </w:t>
      </w:r>
      <w:r w:rsidR="00AD510F">
        <w:rPr>
          <w:rFonts w:ascii="Consolas" w:hAnsi="Consolas" w:cs="Consolas"/>
          <w:b/>
          <w:bCs/>
          <w:color w:val="800000"/>
          <w:sz w:val="20"/>
          <w:szCs w:val="20"/>
        </w:rPr>
        <w:t>simple sous mongoDB</w:t>
      </w:r>
      <w:r w:rsidR="0040570D">
        <w:rPr>
          <w:rFonts w:ascii="Consolas" w:hAnsi="Consolas" w:cs="Consolas"/>
          <w:b/>
          <w:bCs/>
          <w:color w:val="800000"/>
          <w:sz w:val="20"/>
          <w:szCs w:val="20"/>
        </w:rPr>
        <w:t xml:space="preserve"> : </w:t>
      </w:r>
      <w:r w:rsidR="0040570D" w:rsidRPr="0040570D">
        <w:rPr>
          <w:rFonts w:ascii="Consolas" w:hAnsi="Consolas" w:cs="Consolas"/>
          <w:color w:val="000000"/>
          <w:sz w:val="20"/>
          <w:szCs w:val="20"/>
        </w:rPr>
        <w:t>db.film.distinct("rating")</w:t>
      </w:r>
      <w:r w:rsidR="00FC425F" w:rsidRPr="00FC425F">
        <w:rPr>
          <w:rFonts w:ascii="Consolas" w:hAnsi="Consolas" w:cs="Consolas"/>
          <w:b/>
          <w:bCs/>
          <w:color w:val="800000"/>
          <w:sz w:val="20"/>
          <w:szCs w:val="20"/>
        </w:rPr>
        <w:t xml:space="preserve"> </w:t>
      </w:r>
    </w:p>
    <w:p w:rsidR="00842511" w:rsidRDefault="00842511">
      <w:pPr>
        <w:rPr>
          <w:rFonts w:ascii="Consolas" w:hAnsi="Consolas" w:cs="Consolas"/>
          <w:b/>
          <w:bCs/>
          <w:color w:val="800000"/>
          <w:sz w:val="20"/>
          <w:szCs w:val="20"/>
        </w:rPr>
      </w:pPr>
    </w:p>
    <w:p w:rsidR="00842511" w:rsidRDefault="00842511">
      <w:pPr>
        <w:rPr>
          <w:rFonts w:ascii="Consolas" w:hAnsi="Consolas" w:cs="Consolas"/>
          <w:b/>
          <w:bCs/>
          <w:color w:val="800000"/>
          <w:sz w:val="20"/>
          <w:szCs w:val="20"/>
        </w:rPr>
      </w:pPr>
    </w:p>
    <w:p w:rsidR="00DF7F38" w:rsidRDefault="000D6161">
      <w:pPr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Exemple</w:t>
      </w:r>
      <w:r w:rsidR="00B24D7C">
        <w:rPr>
          <w:rFonts w:ascii="Consolas" w:hAnsi="Consolas" w:cs="Consolas"/>
          <w:b/>
          <w:bCs/>
          <w:color w:val="800000"/>
          <w:sz w:val="20"/>
          <w:szCs w:val="20"/>
        </w:rPr>
        <w:t xml:space="preserve"> d’objet « film » retourné</w:t>
      </w:r>
      <w:r w:rsidR="00210696">
        <w:rPr>
          <w:rFonts w:ascii="Consolas" w:hAnsi="Consolas" w:cs="Consolas"/>
          <w:b/>
          <w:bCs/>
          <w:color w:val="800000"/>
          <w:sz w:val="20"/>
          <w:szCs w:val="20"/>
        </w:rPr>
        <w:t xml:space="preserve"> avec rating = G</w:t>
      </w:r>
    </w:p>
    <w:p w:rsidR="00A024AC" w:rsidRPr="00A024AC" w:rsidRDefault="00B24D7C" w:rsidP="0040570D">
      <w:pPr>
        <w:ind w:left="720"/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D614300">
            <wp:simplePos x="0" y="0"/>
            <wp:positionH relativeFrom="column">
              <wp:posOffset>470535</wp:posOffset>
            </wp:positionH>
            <wp:positionV relativeFrom="paragraph">
              <wp:posOffset>6177</wp:posOffset>
            </wp:positionV>
            <wp:extent cx="4086860" cy="5128260"/>
            <wp:effectExtent l="0" t="0" r="889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2511" w:rsidRDefault="00842511">
      <w:r>
        <w:br w:type="page"/>
      </w:r>
    </w:p>
    <w:p w:rsidR="007F06F0" w:rsidRPr="007F06F0" w:rsidRDefault="007F06F0" w:rsidP="007F06F0">
      <w:pPr>
        <w:pStyle w:val="Paragraphedeliste"/>
        <w:numPr>
          <w:ilvl w:val="0"/>
          <w:numId w:val="21"/>
        </w:numPr>
      </w:pPr>
      <w:r w:rsidRPr="007F06F0">
        <w:lastRenderedPageBreak/>
        <w:t>Quel</w:t>
      </w:r>
      <w:r w:rsidR="000D6161">
        <w:t>le</w:t>
      </w:r>
      <w:r w:rsidRPr="007F06F0">
        <w:t>s sont les informations du film dont le titre est</w:t>
      </w:r>
      <w:r w:rsidR="002F7795">
        <w:t xml:space="preserve"> « »</w:t>
      </w:r>
    </w:p>
    <w:p w:rsidR="00965B15" w:rsidRDefault="00093F47" w:rsidP="007F06F0">
      <w:pPr>
        <w:ind w:left="360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7F06F0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 w:rsidRPr="007F06F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7F06F0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7F06F0">
        <w:rPr>
          <w:rFonts w:ascii="Consolas" w:hAnsi="Consolas" w:cs="Consolas"/>
          <w:color w:val="000000"/>
          <w:sz w:val="19"/>
          <w:szCs w:val="19"/>
          <w:lang w:val="en-GB"/>
        </w:rPr>
        <w:t xml:space="preserve"> TitleRequest(</w:t>
      </w:r>
      <w:r w:rsidRPr="007F06F0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7F06F0">
        <w:rPr>
          <w:rFonts w:ascii="Consolas" w:hAnsi="Consolas" w:cs="Consolas"/>
          <w:color w:val="000000"/>
          <w:sz w:val="19"/>
          <w:szCs w:val="19"/>
          <w:lang w:val="en-GB"/>
        </w:rPr>
        <w:t xml:space="preserve"> title)</w:t>
      </w:r>
      <w:r w:rsidR="005665A8" w:rsidRPr="005665A8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="005665A8">
        <w:rPr>
          <w:rFonts w:ascii="Consolas" w:hAnsi="Consolas" w:cs="Consolas"/>
          <w:color w:val="000000"/>
          <w:sz w:val="19"/>
          <w:szCs w:val="19"/>
          <w:lang w:val="en-GB"/>
        </w:rPr>
        <w:t>{…}</w:t>
      </w:r>
    </w:p>
    <w:p w:rsidR="001E4083" w:rsidRPr="001E4083" w:rsidRDefault="000D6161" w:rsidP="001E4083">
      <w:pPr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 xml:space="preserve">Exemple </w:t>
      </w:r>
      <w:r w:rsidR="001E4083">
        <w:rPr>
          <w:rFonts w:ascii="Consolas" w:hAnsi="Consolas" w:cs="Consolas"/>
          <w:b/>
          <w:bCs/>
          <w:color w:val="800000"/>
          <w:sz w:val="20"/>
          <w:szCs w:val="20"/>
        </w:rPr>
        <w:t>d’objet « film » retourné</w:t>
      </w:r>
      <w:r w:rsidR="002E43F0">
        <w:rPr>
          <w:rFonts w:ascii="Consolas" w:hAnsi="Consolas" w:cs="Consolas"/>
          <w:b/>
          <w:bCs/>
          <w:color w:val="800000"/>
          <w:sz w:val="20"/>
          <w:szCs w:val="20"/>
        </w:rPr>
        <w:t xml:space="preserve"> avec titre = WATERFRONT DELIVERANCE</w:t>
      </w:r>
    </w:p>
    <w:p w:rsidR="001E4083" w:rsidRPr="007F06F0" w:rsidRDefault="001E4083" w:rsidP="001E4083">
      <w:pPr>
        <w:rPr>
          <w:lang w:val="en-GB"/>
        </w:rPr>
      </w:pPr>
      <w:r>
        <w:rPr>
          <w:noProof/>
        </w:rPr>
        <w:drawing>
          <wp:inline distT="0" distB="0" distL="0" distR="0" wp14:anchorId="7E0FE527" wp14:editId="63187F55">
            <wp:extent cx="6300470" cy="3168015"/>
            <wp:effectExtent l="0" t="0" r="508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70D" w:rsidRDefault="00A024AC" w:rsidP="0040570D">
      <w:pPr>
        <w:pStyle w:val="Paragraphedeliste"/>
        <w:numPr>
          <w:ilvl w:val="0"/>
          <w:numId w:val="21"/>
        </w:numPr>
      </w:pPr>
      <w:r>
        <w:t>Quels sont les films dont le genre est « »</w:t>
      </w:r>
    </w:p>
    <w:p w:rsidR="007F06F0" w:rsidRPr="007F06F0" w:rsidRDefault="007F06F0" w:rsidP="007F06F0">
      <w:pPr>
        <w:rPr>
          <w:lang w:val="en-GB"/>
        </w:rPr>
      </w:pPr>
      <w:r w:rsidRPr="007F06F0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 w:rsidRPr="007F06F0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7F06F0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7F06F0">
        <w:rPr>
          <w:rFonts w:ascii="Consolas" w:hAnsi="Consolas" w:cs="Consolas"/>
          <w:color w:val="000000"/>
          <w:sz w:val="19"/>
          <w:szCs w:val="19"/>
          <w:lang w:val="en-GB"/>
        </w:rPr>
        <w:t xml:space="preserve"> CategoryRequest(</w:t>
      </w:r>
      <w:r w:rsidRPr="007F06F0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7F06F0">
        <w:rPr>
          <w:rFonts w:ascii="Consolas" w:hAnsi="Consolas" w:cs="Consolas"/>
          <w:color w:val="000000"/>
          <w:sz w:val="19"/>
          <w:szCs w:val="19"/>
          <w:lang w:val="en-GB"/>
        </w:rPr>
        <w:t xml:space="preserve"> category)</w:t>
      </w:r>
      <w:r w:rsidR="005665A8" w:rsidRPr="005665A8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="005665A8">
        <w:rPr>
          <w:rFonts w:ascii="Consolas" w:hAnsi="Consolas" w:cs="Consolas"/>
          <w:color w:val="000000"/>
          <w:sz w:val="19"/>
          <w:szCs w:val="19"/>
          <w:lang w:val="en-GB"/>
        </w:rPr>
        <w:t>{…}</w:t>
      </w:r>
    </w:p>
    <w:p w:rsidR="0040570D" w:rsidRDefault="0040570D" w:rsidP="0040570D">
      <w:pPr>
        <w:ind w:left="360"/>
        <w:rPr>
          <w:rFonts w:ascii="Consolas" w:hAnsi="Consolas" w:cs="Consolas"/>
          <w:color w:val="000000"/>
          <w:sz w:val="20"/>
          <w:szCs w:val="20"/>
        </w:rPr>
      </w:pPr>
      <w:r w:rsidRPr="0040570D">
        <w:rPr>
          <w:rFonts w:ascii="Consolas" w:hAnsi="Consolas" w:cs="Consolas"/>
          <w:b/>
          <w:bCs/>
          <w:color w:val="800000"/>
          <w:sz w:val="20"/>
          <w:szCs w:val="20"/>
        </w:rPr>
        <w:t xml:space="preserve">Pour savoir la liste des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catégories</w:t>
      </w:r>
      <w:r w:rsidRPr="0040570D">
        <w:rPr>
          <w:rFonts w:ascii="Consolas" w:hAnsi="Consolas" w:cs="Consolas"/>
          <w:b/>
          <w:bCs/>
          <w:color w:val="800000"/>
          <w:sz w:val="20"/>
          <w:szCs w:val="20"/>
        </w:rPr>
        <w:t xml:space="preserve"> possible</w:t>
      </w:r>
      <w:r w:rsidR="00AD510F">
        <w:rPr>
          <w:rFonts w:ascii="Consolas" w:hAnsi="Consolas" w:cs="Consolas"/>
          <w:b/>
          <w:bCs/>
          <w:color w:val="800000"/>
          <w:sz w:val="20"/>
          <w:szCs w:val="20"/>
        </w:rPr>
        <w:t>s</w:t>
      </w:r>
      <w:r w:rsidRPr="0040570D">
        <w:rPr>
          <w:rFonts w:ascii="Consolas" w:hAnsi="Consolas" w:cs="Consolas"/>
          <w:b/>
          <w:bCs/>
          <w:color w:val="800000"/>
          <w:sz w:val="20"/>
          <w:szCs w:val="20"/>
        </w:rPr>
        <w:t>, nous avons fait</w:t>
      </w:r>
      <w:r w:rsidR="00AD510F">
        <w:rPr>
          <w:rFonts w:ascii="Consolas" w:hAnsi="Consolas" w:cs="Consolas"/>
          <w:b/>
          <w:bCs/>
          <w:color w:val="800000"/>
          <w:sz w:val="20"/>
          <w:szCs w:val="20"/>
        </w:rPr>
        <w:t xml:space="preserve"> une requête simple sous mongoDB</w:t>
      </w:r>
      <w:r w:rsidRPr="0040570D">
        <w:rPr>
          <w:rFonts w:ascii="Consolas" w:hAnsi="Consolas" w:cs="Consolas"/>
          <w:b/>
          <w:bCs/>
          <w:color w:val="800000"/>
          <w:sz w:val="20"/>
          <w:szCs w:val="20"/>
        </w:rPr>
        <w:t xml:space="preserve"> : </w:t>
      </w:r>
      <w:r w:rsidRPr="0040570D">
        <w:rPr>
          <w:rFonts w:ascii="Consolas" w:hAnsi="Consolas" w:cs="Consolas"/>
          <w:color w:val="000000"/>
          <w:sz w:val="20"/>
          <w:szCs w:val="20"/>
        </w:rPr>
        <w:t>db.film.distinct("category.name")</w:t>
      </w:r>
    </w:p>
    <w:p w:rsidR="00B613C4" w:rsidRDefault="00B613C4" w:rsidP="0040570D">
      <w:pPr>
        <w:ind w:left="360"/>
      </w:pPr>
      <w:r>
        <w:rPr>
          <w:noProof/>
        </w:rPr>
        <w:drawing>
          <wp:inline distT="0" distB="0" distL="0" distR="0" wp14:anchorId="743A5152" wp14:editId="32335491">
            <wp:extent cx="6300470" cy="384810"/>
            <wp:effectExtent l="0" t="0" r="508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F9" w:rsidRDefault="000A5EF9" w:rsidP="000A5EF9">
      <w:pPr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Exemple d’objet « film » retourné</w:t>
      </w:r>
      <w:r w:rsidR="00FA615F">
        <w:rPr>
          <w:rFonts w:ascii="Consolas" w:hAnsi="Consolas" w:cs="Consolas"/>
          <w:b/>
          <w:bCs/>
          <w:color w:val="800000"/>
          <w:sz w:val="20"/>
          <w:szCs w:val="20"/>
        </w:rPr>
        <w:t xml:space="preserve"> avec category = Horror</w:t>
      </w:r>
    </w:p>
    <w:p w:rsidR="00FA615F" w:rsidRPr="000A5EF9" w:rsidRDefault="00FA615F" w:rsidP="000A5EF9">
      <w:pPr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noProof/>
        </w:rPr>
        <w:drawing>
          <wp:inline distT="0" distB="0" distL="0" distR="0" wp14:anchorId="338145C8" wp14:editId="4A01A7A9">
            <wp:extent cx="3054927" cy="3040935"/>
            <wp:effectExtent l="0" t="0" r="0" b="762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1018" cy="304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BF" w:rsidRDefault="002C72BF"/>
    <w:p w:rsidR="00B326A6" w:rsidRDefault="00B326A6" w:rsidP="00B326A6">
      <w:pPr>
        <w:pStyle w:val="Paragraphedeliste"/>
        <w:numPr>
          <w:ilvl w:val="0"/>
          <w:numId w:val="21"/>
        </w:numPr>
      </w:pPr>
      <w:r w:rsidRPr="00B326A6">
        <w:lastRenderedPageBreak/>
        <w:t xml:space="preserve">Quels sont les films dont le </w:t>
      </w:r>
      <w:r w:rsidR="001A0449">
        <w:t xml:space="preserve">nom </w:t>
      </w:r>
      <w:r w:rsidR="001A0449" w:rsidRPr="00B326A6">
        <w:t>de</w:t>
      </w:r>
      <w:r w:rsidRPr="00B326A6">
        <w:t xml:space="preserve"> l’acteur/actrice est « » </w:t>
      </w:r>
    </w:p>
    <w:p w:rsidR="00B326A6" w:rsidRDefault="00B326A6" w:rsidP="00B326A6">
      <w:pPr>
        <w:ind w:left="360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B326A6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 w:rsidRPr="00B326A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B326A6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B326A6">
        <w:rPr>
          <w:rFonts w:ascii="Consolas" w:hAnsi="Consolas" w:cs="Consolas"/>
          <w:color w:val="000000"/>
          <w:sz w:val="19"/>
          <w:szCs w:val="19"/>
          <w:lang w:val="en-GB"/>
        </w:rPr>
        <w:t xml:space="preserve"> ActorRequest(</w:t>
      </w:r>
      <w:r w:rsidRPr="00B326A6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B326A6">
        <w:rPr>
          <w:rFonts w:ascii="Consolas" w:hAnsi="Consolas" w:cs="Consolas"/>
          <w:color w:val="000000"/>
          <w:sz w:val="19"/>
          <w:szCs w:val="19"/>
          <w:lang w:val="en-GB"/>
        </w:rPr>
        <w:t xml:space="preserve"> name)</w:t>
      </w:r>
    </w:p>
    <w:p w:rsidR="00467F0A" w:rsidRPr="00467F0A" w:rsidRDefault="00467F0A" w:rsidP="00467F0A">
      <w:pPr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 xml:space="preserve">Exemple d’objet « film » retourné avec </w:t>
      </w:r>
      <w:r w:rsidR="001D0BB6">
        <w:rPr>
          <w:rFonts w:ascii="Consolas" w:hAnsi="Consolas" w:cs="Consolas"/>
          <w:b/>
          <w:bCs/>
          <w:color w:val="800000"/>
          <w:sz w:val="20"/>
          <w:szCs w:val="20"/>
        </w:rPr>
        <w:t>nom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 xml:space="preserve"> = </w:t>
      </w:r>
      <w:r w:rsidR="001D0BB6">
        <w:rPr>
          <w:rFonts w:ascii="Consolas" w:hAnsi="Consolas" w:cs="Consolas"/>
          <w:b/>
          <w:bCs/>
          <w:color w:val="800000"/>
          <w:sz w:val="20"/>
          <w:szCs w:val="20"/>
        </w:rPr>
        <w:t>MONROE</w:t>
      </w:r>
    </w:p>
    <w:p w:rsidR="00467F0A" w:rsidRPr="00B326A6" w:rsidRDefault="00467F0A" w:rsidP="00467F0A">
      <w:pPr>
        <w:rPr>
          <w:lang w:val="en-GB"/>
        </w:rPr>
      </w:pPr>
      <w:r>
        <w:rPr>
          <w:noProof/>
        </w:rPr>
        <w:drawing>
          <wp:inline distT="0" distB="0" distL="0" distR="0" wp14:anchorId="4C930A0E" wp14:editId="4D54FAE6">
            <wp:extent cx="2834138" cy="3325091"/>
            <wp:effectExtent l="0" t="0" r="4445" b="889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6223" cy="332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70" w:rsidRDefault="00F245D5" w:rsidP="00B326A6">
      <w:pPr>
        <w:pStyle w:val="Paragraphedeliste"/>
        <w:numPr>
          <w:ilvl w:val="0"/>
          <w:numId w:val="21"/>
        </w:numPr>
      </w:pPr>
      <w:r>
        <w:t xml:space="preserve">Bonus : </w:t>
      </w:r>
      <w:r w:rsidR="001B3D70">
        <w:t>Donner la liste de tous les films disponibles.</w:t>
      </w:r>
    </w:p>
    <w:p w:rsidR="001B3D70" w:rsidRPr="001B3D70" w:rsidRDefault="0069078D" w:rsidP="0069078D">
      <w:pPr>
        <w:ind w:firstLine="360"/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DisplayAllFilms()</w:t>
      </w:r>
      <w:r w:rsidR="00F37860">
        <w:rPr>
          <w:rFonts w:ascii="Consolas" w:hAnsi="Consolas" w:cs="Consolas"/>
          <w:color w:val="000000"/>
          <w:sz w:val="19"/>
          <w:szCs w:val="19"/>
        </w:rPr>
        <w:t>{…}</w:t>
      </w:r>
    </w:p>
    <w:p w:rsidR="00593D7B" w:rsidRDefault="00593D7B">
      <w:pPr>
        <w:rPr>
          <w:rFonts w:eastAsiaTheme="majorEastAsia" w:cstheme="majorBidi"/>
          <w:caps/>
          <w:color w:val="3F251D" w:themeColor="accent1"/>
          <w:u w:val="single"/>
        </w:rPr>
      </w:pPr>
      <w:r>
        <w:br w:type="page"/>
      </w:r>
    </w:p>
    <w:p w:rsidR="001B3D70" w:rsidRDefault="001B3D70" w:rsidP="001B3D70">
      <w:pPr>
        <w:pStyle w:val="Titre2"/>
      </w:pPr>
      <w:bookmarkStart w:id="14" w:name="_Toc504333202"/>
      <w:r>
        <w:lastRenderedPageBreak/>
        <w:t>1.4.2 Analyste/Décisionnaire</w:t>
      </w:r>
      <w:bookmarkEnd w:id="14"/>
    </w:p>
    <w:p w:rsidR="001B3D70" w:rsidRPr="00C40EE4" w:rsidRDefault="001B3D70" w:rsidP="00C40EE4">
      <w:pPr>
        <w:rPr>
          <w:i/>
        </w:rPr>
      </w:pPr>
      <w:r w:rsidRPr="00C40EE4">
        <w:rPr>
          <w:i/>
        </w:rPr>
        <w:t>Fournir à votre Data Analyst ou votre Business User une vue permettant de fournir les indicateurs proposés.</w:t>
      </w:r>
    </w:p>
    <w:p w:rsidR="001B3D70" w:rsidRDefault="001B3D70" w:rsidP="001B3D70">
      <w:pPr>
        <w:rPr>
          <w:i/>
        </w:rPr>
      </w:pPr>
      <w:r w:rsidRPr="00C40EE4">
        <w:rPr>
          <w:i/>
        </w:rPr>
        <w:t>L’interface devra permettre de paramétrer les requêtes avec des valeurs (soit à la main, soit par menu déroulant).</w:t>
      </w:r>
    </w:p>
    <w:p w:rsidR="00DF746D" w:rsidRPr="009D30B5" w:rsidRDefault="00DF746D" w:rsidP="00DF746D">
      <w:r w:rsidRPr="009D30B5">
        <w:t>Après avoir lancé la base de données (voir readme.txt) et lancé l’application,</w:t>
      </w:r>
    </w:p>
    <w:p w:rsidR="00DF746D" w:rsidRPr="009D30B5" w:rsidRDefault="00DF746D" w:rsidP="00DF746D">
      <w:r w:rsidRPr="009D30B5">
        <w:t xml:space="preserve">Entrez </w:t>
      </w:r>
      <w:r>
        <w:t>business</w:t>
      </w:r>
      <w:r w:rsidRPr="009D30B5">
        <w:t xml:space="preserve"> et </w:t>
      </w:r>
      <w:r>
        <w:t xml:space="preserve">business </w:t>
      </w:r>
      <w:r w:rsidRPr="009D30B5">
        <w:t xml:space="preserve">pour accéder à la vue d’utilisateur </w:t>
      </w:r>
      <w:r w:rsidR="003B490D">
        <w:t>business</w:t>
      </w:r>
    </w:p>
    <w:p w:rsidR="00DF746D" w:rsidRPr="00DF746D" w:rsidRDefault="0016629C" w:rsidP="001B3D70">
      <w:r>
        <w:rPr>
          <w:noProof/>
        </w:rPr>
        <w:drawing>
          <wp:inline distT="0" distB="0" distL="0" distR="0" wp14:anchorId="37A4B821" wp14:editId="1E0781CE">
            <wp:extent cx="6300470" cy="1903730"/>
            <wp:effectExtent l="0" t="0" r="5080" b="127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79" w:rsidRDefault="003A6079" w:rsidP="003A6079">
      <w:pPr>
        <w:pStyle w:val="Paragraphedeliste"/>
        <w:numPr>
          <w:ilvl w:val="0"/>
          <w:numId w:val="22"/>
        </w:numPr>
      </w:pPr>
      <w:r w:rsidRPr="003A6690">
        <w:t>Afficher</w:t>
      </w:r>
      <w:r>
        <w:t>,</w:t>
      </w:r>
      <w:r w:rsidRPr="003A6690">
        <w:t xml:space="preserve"> </w:t>
      </w:r>
      <w:r>
        <w:t>pour un id de film donné, chaque inventaire pour ce film et la liste des locations</w:t>
      </w:r>
    </w:p>
    <w:p w:rsidR="00D273C6" w:rsidRDefault="00D273C6" w:rsidP="00D273C6">
      <w:pPr>
        <w:ind w:left="360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273C6">
        <w:rPr>
          <w:rFonts w:ascii="Consolas" w:hAnsi="Consolas" w:cs="Consolas"/>
          <w:color w:val="0000FF"/>
          <w:sz w:val="19"/>
          <w:szCs w:val="19"/>
          <w:lang w:val="en-GB"/>
        </w:rPr>
        <w:t>public</w:t>
      </w:r>
      <w:r w:rsidRPr="00D273C6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D273C6">
        <w:rPr>
          <w:rFonts w:ascii="Consolas" w:hAnsi="Consolas" w:cs="Consolas"/>
          <w:color w:val="0000FF"/>
          <w:sz w:val="19"/>
          <w:szCs w:val="19"/>
          <w:lang w:val="en-GB"/>
        </w:rPr>
        <w:t>void</w:t>
      </w:r>
      <w:r w:rsidRPr="00D273C6">
        <w:rPr>
          <w:rFonts w:ascii="Consolas" w:hAnsi="Consolas" w:cs="Consolas"/>
          <w:color w:val="000000"/>
          <w:sz w:val="19"/>
          <w:szCs w:val="19"/>
          <w:lang w:val="en-GB"/>
        </w:rPr>
        <w:t xml:space="preserve"> InventoryRequestById(</w:t>
      </w:r>
      <w:r w:rsidRPr="00D273C6">
        <w:rPr>
          <w:rFonts w:ascii="Consolas" w:hAnsi="Consolas" w:cs="Consolas"/>
          <w:color w:val="0000FF"/>
          <w:sz w:val="19"/>
          <w:szCs w:val="19"/>
          <w:lang w:val="en-GB"/>
        </w:rPr>
        <w:t>string</w:t>
      </w:r>
      <w:r w:rsidRPr="00D273C6">
        <w:rPr>
          <w:rFonts w:ascii="Consolas" w:hAnsi="Consolas" w:cs="Consolas"/>
          <w:color w:val="000000"/>
          <w:sz w:val="19"/>
          <w:szCs w:val="19"/>
          <w:lang w:val="en-GB"/>
        </w:rPr>
        <w:t xml:space="preserve"> filmId)</w:t>
      </w:r>
      <w:r w:rsidR="009A46D2">
        <w:rPr>
          <w:rFonts w:ascii="Consolas" w:hAnsi="Consolas" w:cs="Consolas"/>
          <w:color w:val="000000"/>
          <w:sz w:val="19"/>
          <w:szCs w:val="19"/>
          <w:lang w:val="en-GB"/>
        </w:rPr>
        <w:t>{.</w:t>
      </w:r>
      <w:r w:rsidR="00113323">
        <w:rPr>
          <w:rFonts w:ascii="Consolas" w:hAnsi="Consolas" w:cs="Consolas"/>
          <w:color w:val="000000"/>
          <w:sz w:val="19"/>
          <w:szCs w:val="19"/>
          <w:lang w:val="en-GB"/>
        </w:rPr>
        <w:t>.</w:t>
      </w:r>
      <w:r w:rsidR="009A46D2">
        <w:rPr>
          <w:rFonts w:ascii="Consolas" w:hAnsi="Consolas" w:cs="Consolas"/>
          <w:color w:val="000000"/>
          <w:sz w:val="19"/>
          <w:szCs w:val="19"/>
          <w:lang w:val="en-GB"/>
        </w:rPr>
        <w:t>.}</w:t>
      </w:r>
    </w:p>
    <w:p w:rsidR="004C538D" w:rsidRDefault="004C538D" w:rsidP="004C538D">
      <w:pPr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Exemple d</w:t>
      </w:r>
      <w:r w:rsidR="00396FE4">
        <w:rPr>
          <w:rFonts w:ascii="Consolas" w:hAnsi="Consolas" w:cs="Consolas"/>
          <w:b/>
          <w:bCs/>
          <w:color w:val="800000"/>
          <w:sz w:val="20"/>
          <w:szCs w:val="20"/>
        </w:rPr>
        <w:t xml:space="preserve">es 3 derniers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objet</w:t>
      </w:r>
      <w:r w:rsidR="00396FE4">
        <w:rPr>
          <w:rFonts w:ascii="Consolas" w:hAnsi="Consolas" w:cs="Consolas"/>
          <w:b/>
          <w:bCs/>
          <w:color w:val="800000"/>
          <w:sz w:val="20"/>
          <w:szCs w:val="20"/>
        </w:rPr>
        <w:t>s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 xml:space="preserve"> « inventory</w:t>
      </w:r>
      <w:r w:rsidR="00722309">
        <w:rPr>
          <w:rFonts w:ascii="Consolas" w:hAnsi="Consolas" w:cs="Consolas"/>
          <w:b/>
          <w:bCs/>
          <w:color w:val="8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 xml:space="preserve">» retourné avec </w:t>
      </w:r>
      <w:r w:rsidR="009A46D2" w:rsidRPr="009A46D2">
        <w:rPr>
          <w:rFonts w:ascii="Consolas" w:hAnsi="Consolas" w:cs="Consolas"/>
          <w:color w:val="000000"/>
          <w:sz w:val="19"/>
          <w:szCs w:val="19"/>
        </w:rPr>
        <w:t>filmId</w:t>
      </w:r>
      <w:r w:rsidR="009A46D2">
        <w:rPr>
          <w:rFonts w:ascii="Consolas" w:hAnsi="Consolas" w:cs="Consolas"/>
          <w:b/>
          <w:bCs/>
          <w:color w:val="8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 xml:space="preserve">= </w:t>
      </w:r>
      <w:r w:rsidR="00C17976">
        <w:rPr>
          <w:rFonts w:ascii="Consolas" w:hAnsi="Consolas" w:cs="Consolas"/>
          <w:b/>
          <w:bCs/>
          <w:color w:val="800000"/>
          <w:sz w:val="20"/>
          <w:szCs w:val="20"/>
        </w:rPr>
        <w:t>1</w:t>
      </w:r>
      <w:r w:rsidR="003F5C13">
        <w:rPr>
          <w:rFonts w:ascii="Consolas" w:hAnsi="Consolas" w:cs="Consolas"/>
          <w:b/>
          <w:bCs/>
          <w:color w:val="800000"/>
          <w:sz w:val="20"/>
          <w:szCs w:val="20"/>
        </w:rPr>
        <w:t>000</w:t>
      </w:r>
    </w:p>
    <w:p w:rsidR="00E777FD" w:rsidRDefault="00396FE4" w:rsidP="00E777FD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noProof/>
        </w:rPr>
        <w:drawing>
          <wp:inline distT="0" distB="0" distL="0" distR="0" wp14:anchorId="5642F466" wp14:editId="49652148">
            <wp:extent cx="2341418" cy="2484068"/>
            <wp:effectExtent l="0" t="0" r="1905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7555" cy="24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E3" w:rsidRDefault="00AD510F" w:rsidP="003961E3">
      <w:pPr>
        <w:autoSpaceDE w:val="0"/>
        <w:autoSpaceDN w:val="0"/>
        <w:adjustRightInd w:val="0"/>
        <w:spacing w:before="0" w:after="0" w:line="240" w:lineRule="auto"/>
      </w:pPr>
      <w:r>
        <w:t>Equivalent de la requête mongoDB</w:t>
      </w:r>
      <w:r w:rsidR="003961E3">
        <w:t xml:space="preserve"> suivante :</w:t>
      </w:r>
    </w:p>
    <w:p w:rsid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  <w:szCs w:val="20"/>
          <w:highlight w:val="yellow"/>
        </w:rPr>
      </w:pPr>
    </w:p>
    <w:p w:rsidR="003961E3" w:rsidRPr="00F72237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3F5C13">
        <w:rPr>
          <w:rFonts w:ascii="Consolas" w:hAnsi="Consolas" w:cs="Consolas"/>
          <w:color w:val="000000"/>
          <w:sz w:val="20"/>
          <w:szCs w:val="20"/>
          <w:lang w:val="en-GB"/>
        </w:rPr>
        <w:t>db.inventory.aggregate</w:t>
      </w:r>
      <w:r w:rsidRPr="003F5C13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([</w:t>
      </w:r>
    </w:p>
    <w:p w:rsidR="003961E3" w:rsidRPr="00F72237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F72237">
        <w:rPr>
          <w:rFonts w:ascii="Consolas" w:hAnsi="Consolas" w:cs="Consolas"/>
          <w:color w:val="000000"/>
          <w:sz w:val="20"/>
          <w:szCs w:val="20"/>
          <w:lang w:val="en-GB"/>
        </w:rPr>
        <w:t xml:space="preserve">  </w:t>
      </w:r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$lookup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{</w:t>
      </w:r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from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3961E3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"rental"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ab/>
        <w:t xml:space="preserve">  localField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3961E3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"inventory_id"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       foreignField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</w:t>
      </w:r>
      <w:r w:rsidRPr="003961E3">
        <w:rPr>
          <w:rFonts w:ascii="Consolas" w:hAnsi="Consolas" w:cs="Consolas"/>
          <w:color w:val="808000"/>
          <w:sz w:val="20"/>
          <w:szCs w:val="20"/>
          <w:highlight w:val="white"/>
          <w:lang w:val="en-GB"/>
        </w:rPr>
        <w:t>"inventory_id"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,</w:t>
      </w:r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3961E3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     as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lang w:val="en-GB"/>
        </w:rPr>
        <w:t>:</w:t>
      </w:r>
      <w:r w:rsidRPr="003961E3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3961E3">
        <w:rPr>
          <w:rFonts w:ascii="Consolas" w:hAnsi="Consolas" w:cs="Consolas"/>
          <w:color w:val="808000"/>
          <w:sz w:val="20"/>
          <w:szCs w:val="20"/>
          <w:lang w:val="en-GB"/>
        </w:rPr>
        <w:t>"rented"</w:t>
      </w:r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lastRenderedPageBreak/>
        <w:t xml:space="preserve">       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}</w:t>
      </w:r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  </w:t>
      </w:r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},</w:t>
      </w:r>
    </w:p>
    <w:p w:rsidR="003961E3" w:rsidRPr="003961E3" w:rsidRDefault="003961E3" w:rsidP="003961E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GB"/>
        </w:rPr>
      </w:pP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{</w:t>
      </w:r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>$match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:{</w:t>
      </w:r>
      <w:r w:rsidRPr="003961E3">
        <w:rPr>
          <w:rFonts w:ascii="Consolas" w:hAnsi="Consolas" w:cs="Consolas"/>
          <w:color w:val="000000"/>
          <w:sz w:val="20"/>
          <w:szCs w:val="20"/>
          <w:highlight w:val="white"/>
          <w:lang w:val="en-GB"/>
        </w:rPr>
        <w:t xml:space="preserve">film_id 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:</w:t>
      </w:r>
      <w:r w:rsidRPr="003961E3">
        <w:rPr>
          <w:rFonts w:ascii="Consolas" w:hAnsi="Consolas" w:cs="Consolas"/>
          <w:color w:val="000080"/>
          <w:sz w:val="20"/>
          <w:szCs w:val="20"/>
          <w:highlight w:val="white"/>
          <w:lang w:val="en-GB"/>
        </w:rPr>
        <w:t>1</w:t>
      </w:r>
      <w:r w:rsidRPr="003961E3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GB"/>
        </w:rPr>
        <w:t>}}</w:t>
      </w:r>
    </w:p>
    <w:p w:rsidR="003961E3" w:rsidRPr="00D273C6" w:rsidRDefault="003961E3" w:rsidP="003961E3">
      <w:pPr>
        <w:rPr>
          <w:lang w:val="en-GB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</w:rPr>
        <w:t>])</w:t>
      </w:r>
    </w:p>
    <w:p w:rsidR="00C2232E" w:rsidRDefault="00C2232E" w:rsidP="00C2232E">
      <w:pPr>
        <w:pStyle w:val="Paragraphedeliste"/>
        <w:numPr>
          <w:ilvl w:val="0"/>
          <w:numId w:val="22"/>
        </w:numPr>
      </w:pPr>
      <w:r>
        <w:t xml:space="preserve">Pour chaque catégorie donner le </w:t>
      </w:r>
      <w:bookmarkStart w:id="15" w:name="_Hlk504329286"/>
      <w:r>
        <w:t xml:space="preserve">nombre de notes </w:t>
      </w:r>
      <w:bookmarkEnd w:id="15"/>
      <w:r>
        <w:t xml:space="preserve">et la moyenne des notes (utilise </w:t>
      </w:r>
      <w:r w:rsidR="001F2CB3">
        <w:t>MapReduce</w:t>
      </w:r>
      <w:r>
        <w:t>)</w:t>
      </w:r>
    </w:p>
    <w:p w:rsidR="00C2232E" w:rsidRDefault="00C2232E" w:rsidP="00C2232E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C2232E">
        <w:rPr>
          <w:rFonts w:ascii="Consolas" w:hAnsi="Consolas" w:cs="Consolas"/>
          <w:color w:val="0000FF"/>
          <w:sz w:val="19"/>
          <w:szCs w:val="19"/>
        </w:rPr>
        <w:t>public</w:t>
      </w:r>
      <w:r w:rsidRPr="00C2232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2232E"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CategoryRating</w:t>
      </w:r>
      <w:r w:rsidRPr="00C2232E">
        <w:rPr>
          <w:rFonts w:ascii="Consolas" w:hAnsi="Consolas" w:cs="Consolas"/>
          <w:color w:val="000000"/>
          <w:sz w:val="19"/>
          <w:szCs w:val="19"/>
        </w:rPr>
        <w:t>Request()</w:t>
      </w:r>
      <w:r w:rsidR="003F5C13">
        <w:rPr>
          <w:rFonts w:ascii="Consolas" w:hAnsi="Consolas" w:cs="Consolas"/>
          <w:color w:val="000000"/>
          <w:sz w:val="19"/>
          <w:szCs w:val="19"/>
        </w:rPr>
        <w:t>{…}</w:t>
      </w:r>
    </w:p>
    <w:p w:rsidR="00492A02" w:rsidRPr="00492A02" w:rsidRDefault="00492A02" w:rsidP="00492A02">
      <w:pPr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 xml:space="preserve">Exemple des 3 derniers objets « category » retourné </w:t>
      </w:r>
      <w:r w:rsidR="00C05307">
        <w:rPr>
          <w:rFonts w:ascii="Consolas" w:hAnsi="Consolas" w:cs="Consolas"/>
          <w:b/>
          <w:bCs/>
          <w:color w:val="800000"/>
          <w:sz w:val="20"/>
          <w:szCs w:val="20"/>
        </w:rPr>
        <w:t xml:space="preserve">avec </w:t>
      </w:r>
      <w:r w:rsidR="00C95AC7">
        <w:rPr>
          <w:rFonts w:ascii="Consolas" w:hAnsi="Consolas" w:cs="Consolas"/>
          <w:b/>
          <w:bCs/>
          <w:color w:val="800000"/>
          <w:sz w:val="20"/>
          <w:szCs w:val="20"/>
        </w:rPr>
        <w:t>nb</w:t>
      </w:r>
      <w:r w:rsidR="00C05307">
        <w:rPr>
          <w:rFonts w:ascii="Consolas" w:hAnsi="Consolas" w:cs="Consolas"/>
          <w:b/>
          <w:bCs/>
          <w:color w:val="800000"/>
          <w:sz w:val="20"/>
          <w:szCs w:val="20"/>
        </w:rPr>
        <w:t xml:space="preserve"> </w:t>
      </w:r>
      <w:r w:rsidR="00AD510F">
        <w:rPr>
          <w:rFonts w:ascii="Consolas" w:hAnsi="Consolas" w:cs="Consolas"/>
          <w:b/>
          <w:bCs/>
          <w:color w:val="800000"/>
          <w:sz w:val="20"/>
          <w:szCs w:val="20"/>
        </w:rPr>
        <w:t xml:space="preserve">le </w:t>
      </w:r>
      <w:r w:rsidR="00C05307" w:rsidRPr="00C05307">
        <w:rPr>
          <w:rFonts w:ascii="Consolas" w:hAnsi="Consolas" w:cs="Consolas"/>
          <w:b/>
          <w:bCs/>
          <w:color w:val="800000"/>
          <w:sz w:val="20"/>
          <w:szCs w:val="20"/>
        </w:rPr>
        <w:t>nombre de notes</w:t>
      </w:r>
      <w:r w:rsidR="00C05307">
        <w:rPr>
          <w:rFonts w:ascii="Consolas" w:hAnsi="Consolas" w:cs="Consolas"/>
          <w:b/>
          <w:bCs/>
          <w:color w:val="800000"/>
          <w:sz w:val="20"/>
          <w:szCs w:val="20"/>
        </w:rPr>
        <w:t xml:space="preserve"> et avg, la moyenne des notes</w:t>
      </w:r>
      <w:r w:rsidR="009E64D7">
        <w:rPr>
          <w:rFonts w:ascii="Consolas" w:hAnsi="Consolas" w:cs="Consolas"/>
          <w:b/>
          <w:bCs/>
          <w:color w:val="800000"/>
          <w:sz w:val="20"/>
          <w:szCs w:val="20"/>
        </w:rPr>
        <w:t xml:space="preserve"> (</w:t>
      </w:r>
      <w:r w:rsidR="009E64D7" w:rsidRPr="009E64D7">
        <w:rPr>
          <w:rFonts w:ascii="Consolas" w:hAnsi="Consolas" w:cs="Consolas"/>
          <w:b/>
          <w:bCs/>
          <w:color w:val="800000"/>
          <w:sz w:val="20"/>
          <w:szCs w:val="20"/>
        </w:rPr>
        <w:t>sum</w:t>
      </w:r>
      <w:r w:rsidR="00BD4EB5">
        <w:rPr>
          <w:rFonts w:ascii="Consolas" w:hAnsi="Consolas" w:cs="Consolas"/>
          <w:b/>
          <w:bCs/>
          <w:color w:val="800000"/>
          <w:sz w:val="20"/>
          <w:szCs w:val="20"/>
        </w:rPr>
        <w:t xml:space="preserve"> </w:t>
      </w:r>
      <w:r w:rsidR="009E64D7" w:rsidRPr="009E64D7">
        <w:rPr>
          <w:rFonts w:ascii="Consolas" w:hAnsi="Consolas" w:cs="Consolas"/>
          <w:b/>
          <w:bCs/>
          <w:color w:val="800000"/>
          <w:sz w:val="20"/>
          <w:szCs w:val="20"/>
        </w:rPr>
        <w:t>est la somme totale des notes</w:t>
      </w:r>
      <w:r w:rsidR="009E64D7">
        <w:rPr>
          <w:rFonts w:ascii="Consolas" w:hAnsi="Consolas" w:cs="Consolas"/>
          <w:b/>
          <w:bCs/>
          <w:color w:val="800000"/>
          <w:sz w:val="20"/>
          <w:szCs w:val="20"/>
        </w:rPr>
        <w:t>)</w:t>
      </w:r>
    </w:p>
    <w:p w:rsidR="00492A02" w:rsidRDefault="00492A02" w:rsidP="00C2232E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62FC48F" wp14:editId="35EF017A">
            <wp:extent cx="3171825" cy="3476625"/>
            <wp:effectExtent l="0" t="0" r="9525" b="952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13" w:rsidRPr="003F5C13" w:rsidRDefault="00AD510F" w:rsidP="003F5C13">
      <w:pPr>
        <w:autoSpaceDE w:val="0"/>
        <w:autoSpaceDN w:val="0"/>
        <w:adjustRightInd w:val="0"/>
        <w:spacing w:before="0" w:after="0" w:line="240" w:lineRule="auto"/>
      </w:pPr>
      <w:r>
        <w:t>Equivalent de la requête mongoDB</w:t>
      </w:r>
      <w:r w:rsidR="003F5C13">
        <w:t xml:space="preserve"> suivante :</w:t>
      </w:r>
    </w:p>
    <w:p w:rsidR="00135964" w:rsidRDefault="00135964" w:rsidP="00AD51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</w:pPr>
    </w:p>
    <w:p w:rsidR="00AD510F" w:rsidRPr="00AD510F" w:rsidRDefault="00AD510F" w:rsidP="00AD51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mapFunction=</w:t>
      </w:r>
      <w:r w:rsidRPr="00AD510F">
        <w:rPr>
          <w:rFonts w:ascii="Consolas" w:hAnsi="Consolas" w:cs="Consolas"/>
          <w:color w:val="000080"/>
          <w:sz w:val="20"/>
          <w:szCs w:val="20"/>
          <w:highlight w:val="white"/>
          <w:lang w:val="en-US"/>
        </w:rPr>
        <w:t>function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()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{</w:t>
      </w:r>
    </w:p>
    <w:p w:rsidR="00AD510F" w:rsidRPr="00AD510F" w:rsidRDefault="00AD510F" w:rsidP="00AD51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categories=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{};</w:t>
      </w:r>
    </w:p>
    <w:p w:rsidR="00AD510F" w:rsidRDefault="00AD510F" w:rsidP="00AD51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D510F">
        <w:rPr>
          <w:rFonts w:ascii="Consolas" w:hAnsi="Consolas" w:cs="Consolas"/>
          <w:color w:val="000080"/>
          <w:sz w:val="20"/>
          <w:szCs w:val="20"/>
          <w:highlight w:val="white"/>
          <w:lang w:val="en-US"/>
        </w:rPr>
        <w:t>for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(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var i=</w:t>
      </w:r>
      <w:r w:rsidRPr="00AD510F">
        <w:rPr>
          <w:rFonts w:ascii="Consolas" w:hAnsi="Consolas" w:cs="Consolas"/>
          <w:color w:val="000080"/>
          <w:sz w:val="20"/>
          <w:szCs w:val="20"/>
          <w:highlight w:val="white"/>
          <w:lang w:val="en-US"/>
        </w:rPr>
        <w:t>0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;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i&lt;</w:t>
      </w:r>
      <w:r w:rsidRPr="00AD510F">
        <w:rPr>
          <w:rFonts w:ascii="Consolas" w:hAnsi="Consolas" w:cs="Consolas"/>
          <w:color w:val="000080"/>
          <w:sz w:val="20"/>
          <w:szCs w:val="20"/>
          <w:highlight w:val="white"/>
          <w:lang w:val="en-US"/>
        </w:rPr>
        <w:t>this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.category.length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;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i++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)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</w:p>
    <w:p w:rsidR="00AD510F" w:rsidRPr="00AD510F" w:rsidRDefault="00AD510F" w:rsidP="00AD51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categories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[</w:t>
      </w:r>
      <w:r w:rsidRPr="00AD510F">
        <w:rPr>
          <w:rFonts w:ascii="Consolas" w:hAnsi="Consolas" w:cs="Consolas"/>
          <w:color w:val="000080"/>
          <w:sz w:val="20"/>
          <w:szCs w:val="20"/>
          <w:highlight w:val="white"/>
          <w:lang w:val="en-US"/>
        </w:rPr>
        <w:t>this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.category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[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i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]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.name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]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=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{</w:t>
      </w:r>
      <w:r w:rsidRPr="00AD510F">
        <w:rPr>
          <w:rFonts w:ascii="Consolas" w:hAnsi="Consolas" w:cs="Consolas"/>
          <w:color w:val="808000"/>
          <w:sz w:val="20"/>
          <w:szCs w:val="20"/>
          <w:highlight w:val="white"/>
          <w:lang w:val="en-US"/>
        </w:rPr>
        <w:t>"name"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:</w:t>
      </w:r>
      <w:r w:rsidRPr="00AD510F">
        <w:rPr>
          <w:rFonts w:ascii="Consolas" w:hAnsi="Consolas" w:cs="Consolas"/>
          <w:color w:val="000080"/>
          <w:sz w:val="20"/>
          <w:szCs w:val="20"/>
          <w:highlight w:val="white"/>
          <w:lang w:val="en-US"/>
        </w:rPr>
        <w:t>this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.category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[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i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]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.name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,</w:t>
      </w:r>
      <w:r w:rsidRPr="00AD510F">
        <w:rPr>
          <w:rFonts w:ascii="Consolas" w:hAnsi="Consolas" w:cs="Consolas"/>
          <w:color w:val="808000"/>
          <w:sz w:val="20"/>
          <w:szCs w:val="20"/>
          <w:highlight w:val="white"/>
          <w:lang w:val="en-US"/>
        </w:rPr>
        <w:t>"avg"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:</w:t>
      </w:r>
      <w:r w:rsidRPr="00AD510F">
        <w:rPr>
          <w:rFonts w:ascii="Consolas" w:hAnsi="Consolas" w:cs="Consolas"/>
          <w:color w:val="000080"/>
          <w:sz w:val="20"/>
          <w:szCs w:val="20"/>
          <w:highlight w:val="white"/>
          <w:lang w:val="en-US"/>
        </w:rPr>
        <w:t>this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.rental_rate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,</w:t>
      </w:r>
      <w:r w:rsidRPr="00AD510F">
        <w:rPr>
          <w:rFonts w:ascii="Consolas" w:hAnsi="Consolas" w:cs="Consolas"/>
          <w:color w:val="808000"/>
          <w:sz w:val="20"/>
          <w:szCs w:val="20"/>
          <w:highlight w:val="white"/>
          <w:lang w:val="en-US"/>
        </w:rPr>
        <w:t>"sum"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:</w:t>
      </w:r>
      <w:r w:rsidRPr="00AD510F">
        <w:rPr>
          <w:rFonts w:ascii="Consolas" w:hAnsi="Consolas" w:cs="Consolas"/>
          <w:color w:val="000080"/>
          <w:sz w:val="20"/>
          <w:szCs w:val="20"/>
          <w:highlight w:val="white"/>
          <w:lang w:val="en-US"/>
        </w:rPr>
        <w:t>this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.rental_rate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,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  <w:r w:rsidRPr="00AD510F">
        <w:rPr>
          <w:rFonts w:ascii="Consolas" w:hAnsi="Consolas" w:cs="Consolas"/>
          <w:color w:val="808000"/>
          <w:sz w:val="20"/>
          <w:szCs w:val="20"/>
          <w:highlight w:val="white"/>
          <w:lang w:val="en-US"/>
        </w:rPr>
        <w:t>"nb"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:</w:t>
      </w:r>
      <w:r w:rsidRPr="00AD510F">
        <w:rPr>
          <w:rFonts w:ascii="Consolas" w:hAnsi="Consolas" w:cs="Consolas"/>
          <w:color w:val="000080"/>
          <w:sz w:val="20"/>
          <w:szCs w:val="20"/>
          <w:highlight w:val="white"/>
          <w:lang w:val="en-US"/>
        </w:rPr>
        <w:t>1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};</w:t>
      </w:r>
    </w:p>
    <w:p w:rsidR="00AD510F" w:rsidRPr="00AD510F" w:rsidRDefault="00AD510F" w:rsidP="00AD51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D510F">
        <w:rPr>
          <w:rFonts w:ascii="Consolas" w:hAnsi="Consolas" w:cs="Consolas"/>
          <w:color w:val="000080"/>
          <w:sz w:val="20"/>
          <w:szCs w:val="20"/>
          <w:highlight w:val="white"/>
          <w:lang w:val="en-US"/>
        </w:rPr>
        <w:t>for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(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k in categories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)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emit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(</w:t>
      </w:r>
      <w:r w:rsidRPr="00AD510F">
        <w:rPr>
          <w:rFonts w:ascii="Consolas" w:hAnsi="Consolas" w:cs="Consolas"/>
          <w:color w:val="000080"/>
          <w:sz w:val="20"/>
          <w:szCs w:val="20"/>
          <w:highlight w:val="white"/>
          <w:lang w:val="en-US"/>
        </w:rPr>
        <w:t>null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,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categories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[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k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]);};</w:t>
      </w:r>
    </w:p>
    <w:p w:rsidR="00AD510F" w:rsidRPr="00AD510F" w:rsidRDefault="00AD510F" w:rsidP="00AD51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D510F" w:rsidRPr="00AD510F" w:rsidRDefault="00AD510F" w:rsidP="00AD51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reduceFunction=</w:t>
      </w:r>
      <w:r w:rsidRPr="00AD510F">
        <w:rPr>
          <w:rFonts w:ascii="Consolas" w:hAnsi="Consolas" w:cs="Consolas"/>
          <w:color w:val="000080"/>
          <w:sz w:val="20"/>
          <w:szCs w:val="20"/>
          <w:highlight w:val="white"/>
          <w:lang w:val="en-US"/>
        </w:rPr>
        <w:t>function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(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key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,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values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)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{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</w:p>
    <w:p w:rsidR="00AD510F" w:rsidRPr="00AD510F" w:rsidRDefault="00AD510F" w:rsidP="00AD51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tab = 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{};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sum=</w:t>
      </w:r>
      <w:r w:rsidRPr="00AD510F">
        <w:rPr>
          <w:rFonts w:ascii="Consolas" w:hAnsi="Consolas" w:cs="Consolas"/>
          <w:color w:val="000080"/>
          <w:sz w:val="20"/>
          <w:szCs w:val="20"/>
          <w:highlight w:val="white"/>
          <w:lang w:val="en-US"/>
        </w:rPr>
        <w:t>0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;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avg=</w:t>
      </w:r>
      <w:r w:rsidRPr="00AD510F">
        <w:rPr>
          <w:rFonts w:ascii="Consolas" w:hAnsi="Consolas" w:cs="Consolas"/>
          <w:color w:val="000080"/>
          <w:sz w:val="20"/>
          <w:szCs w:val="20"/>
          <w:highlight w:val="white"/>
          <w:lang w:val="en-US"/>
        </w:rPr>
        <w:t>0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;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nb=</w:t>
      </w:r>
      <w:r w:rsidRPr="00AD510F">
        <w:rPr>
          <w:rFonts w:ascii="Consolas" w:hAnsi="Consolas" w:cs="Consolas"/>
          <w:color w:val="000080"/>
          <w:sz w:val="20"/>
          <w:szCs w:val="20"/>
          <w:highlight w:val="white"/>
          <w:lang w:val="en-US"/>
        </w:rPr>
        <w:t>0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;</w:t>
      </w:r>
    </w:p>
    <w:p w:rsidR="00AD510F" w:rsidRPr="00AD510F" w:rsidRDefault="00AD510F" w:rsidP="00AD51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D510F">
        <w:rPr>
          <w:rFonts w:ascii="Consolas" w:hAnsi="Consolas" w:cs="Consolas"/>
          <w:color w:val="000080"/>
          <w:sz w:val="20"/>
          <w:szCs w:val="20"/>
          <w:highlight w:val="white"/>
          <w:lang w:val="en-US"/>
        </w:rPr>
        <w:t>for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(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i=</w:t>
      </w:r>
      <w:r w:rsidRPr="00AD510F">
        <w:rPr>
          <w:rFonts w:ascii="Consolas" w:hAnsi="Consolas" w:cs="Consolas"/>
          <w:color w:val="000080"/>
          <w:sz w:val="20"/>
          <w:szCs w:val="20"/>
          <w:highlight w:val="white"/>
          <w:lang w:val="en-US"/>
        </w:rPr>
        <w:t>0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;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i&lt;values.length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;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i++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){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</w:p>
    <w:p w:rsidR="00AD510F" w:rsidRPr="00AD510F" w:rsidRDefault="00AD510F" w:rsidP="00AD51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name=values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[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i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]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.name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;</w:t>
      </w:r>
    </w:p>
    <w:p w:rsidR="00AD510F" w:rsidRPr="00AD510F" w:rsidRDefault="00AD510F" w:rsidP="00AD51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D510F">
        <w:rPr>
          <w:rFonts w:ascii="Consolas" w:hAnsi="Consolas" w:cs="Consolas"/>
          <w:color w:val="000080"/>
          <w:sz w:val="20"/>
          <w:szCs w:val="20"/>
          <w:highlight w:val="white"/>
          <w:lang w:val="en-US"/>
        </w:rPr>
        <w:t>if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(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tab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[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name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]){</w:t>
      </w:r>
    </w:p>
    <w:p w:rsidR="00AD510F" w:rsidRPr="00AD510F" w:rsidRDefault="00AD510F" w:rsidP="00AD51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update = 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{</w:t>
      </w:r>
      <w:r w:rsidRPr="00AD510F">
        <w:rPr>
          <w:rFonts w:ascii="Consolas" w:hAnsi="Consolas" w:cs="Consolas"/>
          <w:color w:val="808000"/>
          <w:sz w:val="20"/>
          <w:szCs w:val="20"/>
          <w:highlight w:val="white"/>
          <w:lang w:val="en-US"/>
        </w:rPr>
        <w:t>"name"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: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name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,</w:t>
      </w:r>
      <w:r w:rsidRPr="00AD510F">
        <w:rPr>
          <w:rFonts w:ascii="Consolas" w:hAnsi="Consolas" w:cs="Consolas"/>
          <w:color w:val="808000"/>
          <w:sz w:val="20"/>
          <w:szCs w:val="20"/>
          <w:highlight w:val="white"/>
          <w:lang w:val="en-US"/>
        </w:rPr>
        <w:t>"avg"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: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tab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[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name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]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.avg+values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[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i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]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.avg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,</w:t>
      </w:r>
      <w:r w:rsidRPr="00AD510F">
        <w:rPr>
          <w:rFonts w:ascii="Consolas" w:hAnsi="Consolas" w:cs="Consolas"/>
          <w:color w:val="808000"/>
          <w:sz w:val="20"/>
          <w:szCs w:val="20"/>
          <w:highlight w:val="white"/>
          <w:lang w:val="en-US"/>
        </w:rPr>
        <w:t>"sum"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: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tab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[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name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]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.sum+values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[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i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]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.sum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,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  <w:r w:rsidRPr="00AD510F">
        <w:rPr>
          <w:rFonts w:ascii="Consolas" w:hAnsi="Consolas" w:cs="Consolas"/>
          <w:color w:val="808000"/>
          <w:sz w:val="20"/>
          <w:szCs w:val="20"/>
          <w:highlight w:val="white"/>
          <w:lang w:val="en-US"/>
        </w:rPr>
        <w:t>"nb"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: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tab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[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name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]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.nb+values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[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i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]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.nb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};</w:t>
      </w:r>
    </w:p>
    <w:p w:rsidR="00AD510F" w:rsidRPr="00AD510F" w:rsidRDefault="00AD510F" w:rsidP="00AD51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tab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[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name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]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=update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;}</w:t>
      </w:r>
    </w:p>
    <w:p w:rsidR="00AD510F" w:rsidRPr="00135964" w:rsidRDefault="00AD510F" w:rsidP="00AD51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</w:pPr>
      <w:r w:rsidRPr="00AD510F">
        <w:rPr>
          <w:rFonts w:ascii="Consolas" w:hAnsi="Consolas" w:cs="Consolas"/>
          <w:color w:val="000080"/>
          <w:sz w:val="20"/>
          <w:szCs w:val="20"/>
          <w:highlight w:val="white"/>
          <w:lang w:val="en-US"/>
        </w:rPr>
        <w:t>else</w:t>
      </w:r>
      <w:r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 xml:space="preserve"> </w:t>
      </w:r>
      <w:r w:rsidR="00135964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{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tab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[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name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]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=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{</w:t>
      </w:r>
      <w:r w:rsidRPr="00AD510F">
        <w:rPr>
          <w:rFonts w:ascii="Consolas" w:hAnsi="Consolas" w:cs="Consolas"/>
          <w:color w:val="808000"/>
          <w:sz w:val="20"/>
          <w:szCs w:val="20"/>
          <w:highlight w:val="white"/>
          <w:lang w:val="en-US"/>
        </w:rPr>
        <w:t>"name"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: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name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,</w:t>
      </w:r>
      <w:r w:rsidRPr="00AD510F">
        <w:rPr>
          <w:rFonts w:ascii="Consolas" w:hAnsi="Consolas" w:cs="Consolas"/>
          <w:color w:val="808000"/>
          <w:sz w:val="20"/>
          <w:szCs w:val="20"/>
          <w:highlight w:val="white"/>
          <w:lang w:val="en-US"/>
        </w:rPr>
        <w:t>"avg"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: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values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[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i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]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.avg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,</w:t>
      </w:r>
      <w:r w:rsidRPr="00AD510F">
        <w:rPr>
          <w:rFonts w:ascii="Consolas" w:hAnsi="Consolas" w:cs="Consolas"/>
          <w:color w:val="808000"/>
          <w:sz w:val="20"/>
          <w:szCs w:val="20"/>
          <w:highlight w:val="white"/>
          <w:lang w:val="en-US"/>
        </w:rPr>
        <w:t>"sum"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: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values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[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i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]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.sum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,</w:t>
      </w:r>
      <w:r w:rsidRPr="00AD510F">
        <w:rPr>
          <w:rFonts w:ascii="Consolas" w:hAnsi="Consolas" w:cs="Consolas"/>
          <w:color w:val="808000"/>
          <w:sz w:val="20"/>
          <w:szCs w:val="20"/>
          <w:highlight w:val="white"/>
          <w:lang w:val="en-US"/>
        </w:rPr>
        <w:t>"nb"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: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values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[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i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]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.nb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};</w:t>
      </w:r>
      <w:r w:rsidR="00135964">
        <w:rPr>
          <w:rFonts w:ascii="Consolas" w:hAnsi="Consolas" w:cs="Consolas"/>
          <w:sz w:val="20"/>
          <w:szCs w:val="20"/>
          <w:lang w:val="en-US"/>
        </w:rPr>
        <w:t>}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}</w:t>
      </w:r>
    </w:p>
    <w:p w:rsidR="00AD510F" w:rsidRPr="00AD510F" w:rsidRDefault="00AD510F" w:rsidP="00AD51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D510F">
        <w:rPr>
          <w:rFonts w:ascii="Consolas" w:hAnsi="Consolas" w:cs="Consolas"/>
          <w:color w:val="000080"/>
          <w:sz w:val="20"/>
          <w:szCs w:val="20"/>
          <w:highlight w:val="white"/>
          <w:lang w:val="en-US"/>
        </w:rPr>
        <w:t>for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(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k in tab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){</w:t>
      </w:r>
    </w:p>
    <w:p w:rsidR="00AD510F" w:rsidRPr="00AD510F" w:rsidRDefault="00AD510F" w:rsidP="0013596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update = 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{</w:t>
      </w:r>
      <w:r w:rsidRPr="00AD510F">
        <w:rPr>
          <w:rFonts w:ascii="Consolas" w:hAnsi="Consolas" w:cs="Consolas"/>
          <w:color w:val="808000"/>
          <w:sz w:val="20"/>
          <w:szCs w:val="20"/>
          <w:highlight w:val="white"/>
          <w:lang w:val="en-US"/>
        </w:rPr>
        <w:t>"name"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: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tab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[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k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]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.name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,</w:t>
      </w:r>
      <w:r w:rsidRPr="00AD510F">
        <w:rPr>
          <w:rFonts w:ascii="Consolas" w:hAnsi="Consolas" w:cs="Consolas"/>
          <w:color w:val="808000"/>
          <w:sz w:val="20"/>
          <w:szCs w:val="20"/>
          <w:highlight w:val="white"/>
          <w:lang w:val="en-US"/>
        </w:rPr>
        <w:t>"avg"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: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tab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[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k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]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.sum/tab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[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k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]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.nb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,</w:t>
      </w:r>
      <w:r w:rsidRPr="00AD510F">
        <w:rPr>
          <w:rFonts w:ascii="Consolas" w:hAnsi="Consolas" w:cs="Consolas"/>
          <w:color w:val="808000"/>
          <w:sz w:val="20"/>
          <w:szCs w:val="20"/>
          <w:highlight w:val="white"/>
          <w:lang w:val="en-US"/>
        </w:rPr>
        <w:t>"sum"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: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tab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[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k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]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.sum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,</w:t>
      </w:r>
      <w:r w:rsidRPr="00AD510F">
        <w:rPr>
          <w:rFonts w:ascii="Consolas" w:hAnsi="Consolas" w:cs="Consolas"/>
          <w:color w:val="808000"/>
          <w:sz w:val="20"/>
          <w:szCs w:val="20"/>
          <w:highlight w:val="white"/>
          <w:lang w:val="en-US"/>
        </w:rPr>
        <w:t>"nb"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: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tab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[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k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]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.nb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};</w:t>
      </w:r>
    </w:p>
    <w:p w:rsidR="00AD510F" w:rsidRPr="00AD510F" w:rsidRDefault="00AD510F" w:rsidP="00AD51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tab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[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k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]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=update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;</w:t>
      </w:r>
      <w:r w:rsidR="00135964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}</w:t>
      </w:r>
    </w:p>
    <w:p w:rsidR="00AD510F" w:rsidRPr="00AD510F" w:rsidRDefault="00AD510F" w:rsidP="00AD51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D510F">
        <w:rPr>
          <w:rFonts w:ascii="Consolas" w:hAnsi="Consolas" w:cs="Consolas"/>
          <w:color w:val="000080"/>
          <w:sz w:val="20"/>
          <w:szCs w:val="20"/>
          <w:highlight w:val="white"/>
          <w:lang w:val="en-US"/>
        </w:rPr>
        <w:t>return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{</w:t>
      </w:r>
      <w:r w:rsidRPr="00AD510F">
        <w:rPr>
          <w:rFonts w:ascii="Consolas" w:hAnsi="Consolas" w:cs="Consolas"/>
          <w:color w:val="808000"/>
          <w:sz w:val="20"/>
          <w:szCs w:val="20"/>
          <w:highlight w:val="white"/>
          <w:lang w:val="en-US"/>
        </w:rPr>
        <w:t>"categories"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: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tab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};};</w:t>
      </w:r>
    </w:p>
    <w:p w:rsidR="00AD510F" w:rsidRPr="00AD510F" w:rsidRDefault="00AD510F" w:rsidP="00AD51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AD510F" w:rsidRPr="00AD510F" w:rsidRDefault="00AD510F" w:rsidP="00AD51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queryParam= 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{</w:t>
      </w:r>
      <w:r w:rsidRPr="00AD510F">
        <w:rPr>
          <w:rFonts w:ascii="Consolas" w:hAnsi="Consolas" w:cs="Consolas"/>
          <w:color w:val="808000"/>
          <w:sz w:val="20"/>
          <w:szCs w:val="20"/>
          <w:highlight w:val="white"/>
          <w:lang w:val="en-US"/>
        </w:rPr>
        <w:t>"query"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:{}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},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</w:t>
      </w:r>
      <w:r w:rsidRPr="00AD510F">
        <w:rPr>
          <w:rFonts w:ascii="Consolas" w:hAnsi="Consolas" w:cs="Consolas"/>
          <w:color w:val="808000"/>
          <w:sz w:val="20"/>
          <w:szCs w:val="20"/>
          <w:highlight w:val="white"/>
          <w:lang w:val="en-US"/>
        </w:rPr>
        <w:t>"out"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:{</w:t>
      </w:r>
      <w:r w:rsidRPr="00AD510F">
        <w:rPr>
          <w:rFonts w:ascii="Consolas" w:hAnsi="Consolas" w:cs="Consolas"/>
          <w:color w:val="808000"/>
          <w:sz w:val="20"/>
          <w:szCs w:val="20"/>
          <w:highlight w:val="white"/>
          <w:lang w:val="en-US"/>
        </w:rPr>
        <w:t>"inline"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:</w:t>
      </w:r>
      <w:r w:rsidRPr="00AD510F">
        <w:rPr>
          <w:rFonts w:ascii="Consolas" w:hAnsi="Consolas" w:cs="Consolas"/>
          <w:color w:val="000080"/>
          <w:sz w:val="20"/>
          <w:szCs w:val="20"/>
          <w:highlight w:val="white"/>
          <w:lang w:val="en-US"/>
        </w:rPr>
        <w:t>true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}};</w:t>
      </w:r>
    </w:p>
    <w:p w:rsidR="00AD510F" w:rsidRPr="00AD510F" w:rsidRDefault="00AD510F" w:rsidP="00AD51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lastRenderedPageBreak/>
        <w:t>db.film.mapReduce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(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>mapFunction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,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reduceFunction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,</w:t>
      </w:r>
      <w:r w:rsidRPr="00AD510F">
        <w:rPr>
          <w:rFonts w:ascii="Consolas" w:hAnsi="Consolas" w:cs="Consolas"/>
          <w:color w:val="000000"/>
          <w:sz w:val="20"/>
          <w:szCs w:val="20"/>
          <w:highlight w:val="white"/>
          <w:lang w:val="en-US"/>
        </w:rPr>
        <w:t xml:space="preserve"> queryParam</w:t>
      </w:r>
      <w:r w:rsidRPr="00AD510F">
        <w:rPr>
          <w:rFonts w:ascii="Consolas" w:hAnsi="Consolas" w:cs="Consolas"/>
          <w:b/>
          <w:bCs/>
          <w:color w:val="800000"/>
          <w:sz w:val="20"/>
          <w:szCs w:val="20"/>
          <w:highlight w:val="white"/>
          <w:lang w:val="en-US"/>
        </w:rPr>
        <w:t>);</w:t>
      </w:r>
    </w:p>
    <w:p w:rsidR="00C47D34" w:rsidRPr="00AD510F" w:rsidRDefault="00C47D34" w:rsidP="00AB08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249CC" w:rsidRDefault="00F245D5" w:rsidP="00E249CC">
      <w:pPr>
        <w:pStyle w:val="Paragraphedeliste"/>
        <w:numPr>
          <w:ilvl w:val="0"/>
          <w:numId w:val="22"/>
        </w:numPr>
      </w:pPr>
      <w:r>
        <w:t xml:space="preserve">Bonus : </w:t>
      </w:r>
      <w:r w:rsidR="00E249CC">
        <w:t>Donner pour chaque inventaire la liste des locations</w:t>
      </w:r>
    </w:p>
    <w:p w:rsidR="00E249CC" w:rsidRDefault="00E249CC" w:rsidP="00E249CC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InventoryRequest()</w:t>
      </w:r>
      <w:r w:rsidR="00D11748">
        <w:rPr>
          <w:rFonts w:ascii="Consolas" w:hAnsi="Consolas" w:cs="Consolas"/>
          <w:color w:val="000000"/>
          <w:sz w:val="19"/>
          <w:szCs w:val="19"/>
        </w:rPr>
        <w:t>{…}</w:t>
      </w:r>
    </w:p>
    <w:p w:rsidR="00C2232E" w:rsidRPr="00826F36" w:rsidRDefault="00C2232E" w:rsidP="009B7F32"/>
    <w:p w:rsidR="006726B4" w:rsidRDefault="006726B4">
      <w:pPr>
        <w:rPr>
          <w:rFonts w:eastAsiaTheme="majorEastAsia" w:cstheme="majorBidi"/>
          <w:caps/>
          <w:color w:val="3F251D" w:themeColor="accent1"/>
          <w:u w:val="single"/>
        </w:rPr>
      </w:pPr>
      <w:r>
        <w:br w:type="page"/>
      </w:r>
    </w:p>
    <w:p w:rsidR="001B3D70" w:rsidRDefault="001B3D70" w:rsidP="001B3D70">
      <w:pPr>
        <w:pStyle w:val="Titre2"/>
      </w:pPr>
      <w:bookmarkStart w:id="16" w:name="_Toc504333203"/>
      <w:r>
        <w:lastRenderedPageBreak/>
        <w:t>1.4.3 Administrateur</w:t>
      </w:r>
      <w:bookmarkEnd w:id="16"/>
    </w:p>
    <w:p w:rsidR="001B3D70" w:rsidRPr="00C40EE4" w:rsidRDefault="001B3D70" w:rsidP="00C40EE4">
      <w:pPr>
        <w:rPr>
          <w:i/>
        </w:rPr>
      </w:pPr>
      <w:r w:rsidRPr="00C40EE4">
        <w:rPr>
          <w:i/>
        </w:rPr>
        <w:t>L’administrateur de la base MongoDB doit pouvoir récupérer différentes statistiques pour pouvoir faire évoluer</w:t>
      </w:r>
      <w:r w:rsidR="00C40EE4">
        <w:rPr>
          <w:i/>
        </w:rPr>
        <w:t xml:space="preserve"> </w:t>
      </w:r>
      <w:r w:rsidRPr="00C40EE4">
        <w:rPr>
          <w:i/>
        </w:rPr>
        <w:t>le cluster en fonction de la charge. La vue doit pouvoir fournir les informations suivantes :</w:t>
      </w:r>
    </w:p>
    <w:p w:rsidR="001B3D70" w:rsidRPr="00C40EE4" w:rsidRDefault="001B3D70" w:rsidP="00111D55">
      <w:pPr>
        <w:spacing w:line="240" w:lineRule="auto"/>
        <w:rPr>
          <w:i/>
        </w:rPr>
      </w:pPr>
      <w:r w:rsidRPr="00C40EE4">
        <w:rPr>
          <w:i/>
        </w:rPr>
        <w:t>— Les statistiques sur les données définies dans la spécification des besoins</w:t>
      </w:r>
    </w:p>
    <w:p w:rsidR="001B3D70" w:rsidRPr="00C40EE4" w:rsidRDefault="001B3D70" w:rsidP="00111D55">
      <w:pPr>
        <w:spacing w:line="240" w:lineRule="auto"/>
        <w:rPr>
          <w:i/>
        </w:rPr>
      </w:pPr>
      <w:r w:rsidRPr="00C40EE4">
        <w:rPr>
          <w:i/>
        </w:rPr>
        <w:t>— Consulter l’état du cluster : nombre de shards, nombre de réplicats par shard</w:t>
      </w:r>
    </w:p>
    <w:p w:rsidR="001B3D70" w:rsidRPr="00C40EE4" w:rsidRDefault="001B3D70" w:rsidP="00111D55">
      <w:pPr>
        <w:spacing w:line="240" w:lineRule="auto"/>
        <w:rPr>
          <w:i/>
        </w:rPr>
      </w:pPr>
      <w:r w:rsidRPr="00C40EE4">
        <w:rPr>
          <w:i/>
        </w:rPr>
        <w:t>— Répartition des données sur les shards (nombre de documents)</w:t>
      </w:r>
    </w:p>
    <w:p w:rsidR="00BA2AED" w:rsidRDefault="001B3D70" w:rsidP="00111D55">
      <w:pPr>
        <w:spacing w:line="240" w:lineRule="auto"/>
        <w:rPr>
          <w:i/>
        </w:rPr>
      </w:pPr>
      <w:r w:rsidRPr="00C40EE4">
        <w:rPr>
          <w:i/>
        </w:rPr>
        <w:t>— Indexes existants sur les données</w:t>
      </w:r>
    </w:p>
    <w:p w:rsidR="00BA2AED" w:rsidRPr="009D30B5" w:rsidRDefault="00BA2AED" w:rsidP="00BA2AED">
      <w:r w:rsidRPr="009D30B5">
        <w:t>Après avoir lancé la base de données (voir readme.txt) et lancé l’application,</w:t>
      </w:r>
    </w:p>
    <w:p w:rsidR="00BA2AED" w:rsidRDefault="00BA2AED" w:rsidP="00BA2AED">
      <w:r w:rsidRPr="009D30B5">
        <w:t xml:space="preserve">Entrez </w:t>
      </w:r>
      <w:r>
        <w:t>admin</w:t>
      </w:r>
      <w:r w:rsidRPr="009D30B5">
        <w:t xml:space="preserve"> et </w:t>
      </w:r>
      <w:r>
        <w:t>admin</w:t>
      </w:r>
      <w:r w:rsidR="00364B6F">
        <w:t xml:space="preserve"> </w:t>
      </w:r>
      <w:r w:rsidRPr="009D30B5">
        <w:t xml:space="preserve">pour accéder à la vue d’utilisateur </w:t>
      </w:r>
      <w:r w:rsidR="00135964">
        <w:t>admin</w:t>
      </w:r>
    </w:p>
    <w:p w:rsidR="00AB1DA8" w:rsidRDefault="00AB1DA8" w:rsidP="00C70C6B">
      <w:pPr>
        <w:jc w:val="center"/>
      </w:pPr>
      <w:r>
        <w:rPr>
          <w:noProof/>
        </w:rPr>
        <w:drawing>
          <wp:inline distT="0" distB="0" distL="0" distR="0" wp14:anchorId="54EAB4E6" wp14:editId="4D3CEBEC">
            <wp:extent cx="4343400" cy="2124208"/>
            <wp:effectExtent l="0" t="0" r="0" b="952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7719" cy="212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6B" w:rsidRDefault="00C70C6B" w:rsidP="00C70C6B">
      <w:pPr>
        <w:pStyle w:val="Paragraphedeliste"/>
        <w:numPr>
          <w:ilvl w:val="0"/>
          <w:numId w:val="22"/>
        </w:numPr>
      </w:pPr>
      <w:r>
        <w:t>Statut du serveur actuel </w:t>
      </w:r>
    </w:p>
    <w:p w:rsidR="00C70C6B" w:rsidRDefault="00CF4C11" w:rsidP="00C70C6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ServerStatus(){…}</w:t>
      </w:r>
    </w:p>
    <w:p w:rsidR="00821455" w:rsidRPr="008170D3" w:rsidRDefault="00821455" w:rsidP="00C70C6B">
      <w:pPr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Exemple d’information présent</w:t>
      </w:r>
      <w:r w:rsidR="00135964">
        <w:rPr>
          <w:rFonts w:ascii="Consolas" w:hAnsi="Consolas" w:cs="Consolas"/>
          <w:b/>
          <w:bCs/>
          <w:color w:val="800000"/>
          <w:sz w:val="20"/>
          <w:szCs w:val="20"/>
        </w:rPr>
        <w:t>e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 xml:space="preserve"> dans Status</w:t>
      </w:r>
      <w:r w:rsidR="008170D3">
        <w:rPr>
          <w:rFonts w:ascii="Consolas" w:hAnsi="Consolas" w:cs="Consolas"/>
          <w:b/>
          <w:bCs/>
          <w:color w:val="800000"/>
          <w:sz w:val="20"/>
          <w:szCs w:val="20"/>
        </w:rPr>
        <w:t> :</w:t>
      </w:r>
    </w:p>
    <w:p w:rsidR="00BA2AED" w:rsidRPr="00BA2AED" w:rsidRDefault="005D3E8D" w:rsidP="00111D55">
      <w:pPr>
        <w:spacing w:line="240" w:lineRule="auto"/>
      </w:pPr>
      <w:r>
        <w:rPr>
          <w:noProof/>
        </w:rPr>
        <w:drawing>
          <wp:inline distT="0" distB="0" distL="0" distR="0" wp14:anchorId="2F19002B" wp14:editId="4C01E16A">
            <wp:extent cx="1967345" cy="3323802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0470" cy="332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C6" w:rsidRPr="00CB75A2" w:rsidRDefault="003E55A3" w:rsidP="00CB75A2">
      <w:pPr>
        <w:rPr>
          <w:i/>
        </w:rPr>
      </w:pPr>
      <w:r>
        <w:rPr>
          <w:i/>
        </w:rPr>
        <w:lastRenderedPageBreak/>
        <w:t>Afin de créer les</w:t>
      </w:r>
      <w:r w:rsidR="00135964">
        <w:rPr>
          <w:i/>
        </w:rPr>
        <w:t xml:space="preserve"> replicats set nous avons suivi</w:t>
      </w:r>
      <w:r>
        <w:rPr>
          <w:i/>
        </w:rPr>
        <w:t xml:space="preserve"> les instructions </w:t>
      </w:r>
      <w:r w:rsidRPr="003E55A3">
        <w:rPr>
          <w:i/>
        </w:rPr>
        <w:t xml:space="preserve">: </w:t>
      </w:r>
      <w:hyperlink r:id="rId34" w:history="1">
        <w:r w:rsidR="009863C6" w:rsidRPr="00EE2548">
          <w:rPr>
            <w:rStyle w:val="Lienhypertexte"/>
            <w:i/>
          </w:rPr>
          <w:t>http://chewbii.com/tp-mongodb-replication-et-sharding/</w:t>
        </w:r>
      </w:hyperlink>
    </w:p>
    <w:p w:rsidR="006D77F2" w:rsidRPr="00A30774" w:rsidRDefault="006D77F2" w:rsidP="00A30774">
      <w:pPr>
        <w:pStyle w:val="Paragraphedeliste"/>
        <w:numPr>
          <w:ilvl w:val="0"/>
          <w:numId w:val="24"/>
        </w:numPr>
        <w:ind w:left="284" w:hanging="284"/>
        <w:rPr>
          <w:b/>
        </w:rPr>
      </w:pPr>
      <w:r w:rsidRPr="00A30774">
        <w:rPr>
          <w:b/>
        </w:rPr>
        <w:t>Dans le dossier data (ex : C:\data)</w:t>
      </w:r>
    </w:p>
    <w:p w:rsidR="006D77F2" w:rsidRPr="00CB75A2" w:rsidRDefault="006D77F2" w:rsidP="00A30774">
      <w:pPr>
        <w:ind w:firstLine="720"/>
        <w:rPr>
          <w:b/>
        </w:rPr>
      </w:pPr>
      <w:r w:rsidRPr="00CB75A2"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3B4BCBCE">
            <wp:simplePos x="0" y="0"/>
            <wp:positionH relativeFrom="column">
              <wp:posOffset>1197899</wp:posOffset>
            </wp:positionH>
            <wp:positionV relativeFrom="paragraph">
              <wp:posOffset>284249</wp:posOffset>
            </wp:positionV>
            <wp:extent cx="583565" cy="370840"/>
            <wp:effectExtent l="0" t="0" r="6985" b="0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75A2">
        <w:rPr>
          <w:b/>
        </w:rPr>
        <w:t xml:space="preserve">Créer chaque </w:t>
      </w:r>
      <w:r w:rsidR="00CB75A2" w:rsidRPr="00CB75A2">
        <w:rPr>
          <w:b/>
        </w:rPr>
        <w:t>répertoire</w:t>
      </w:r>
      <w:r w:rsidRPr="00CB75A2">
        <w:rPr>
          <w:b/>
        </w:rPr>
        <w:t xml:space="preserve"> correspondant aux </w:t>
      </w:r>
      <w:r w:rsidR="00CB75A2" w:rsidRPr="00CB75A2">
        <w:rPr>
          <w:b/>
        </w:rPr>
        <w:t>réplicas</w:t>
      </w:r>
      <w:r w:rsidRPr="00CB75A2">
        <w:rPr>
          <w:b/>
        </w:rPr>
        <w:t xml:space="preserve"> set </w:t>
      </w:r>
    </w:p>
    <w:p w:rsidR="003E3BDC" w:rsidRDefault="006D77F2" w:rsidP="001B3D70">
      <w:r>
        <w:t xml:space="preserve">Ex : Dans </w:t>
      </w:r>
      <w:r w:rsidRPr="006D77F2">
        <w:t>C:\data</w:t>
      </w:r>
      <w:r>
        <w:t xml:space="preserve"> </w:t>
      </w:r>
    </w:p>
    <w:p w:rsidR="003E3BDC" w:rsidRPr="00A30774" w:rsidRDefault="003E3BDC" w:rsidP="00A30774">
      <w:pPr>
        <w:pStyle w:val="Paragraphedeliste"/>
        <w:numPr>
          <w:ilvl w:val="0"/>
          <w:numId w:val="24"/>
        </w:numPr>
        <w:ind w:left="284" w:hanging="284"/>
        <w:rPr>
          <w:b/>
        </w:rPr>
      </w:pPr>
      <w:r w:rsidRPr="00A30774">
        <w:rPr>
          <w:b/>
        </w:rPr>
        <w:t>Pour chaque serveur ouvrir une console</w:t>
      </w:r>
      <w:r w:rsidR="00CB75A2" w:rsidRPr="00A30774">
        <w:rPr>
          <w:b/>
        </w:rPr>
        <w:t> :</w:t>
      </w:r>
    </w:p>
    <w:p w:rsidR="00CB75A2" w:rsidRPr="00CB75A2" w:rsidRDefault="00CB75A2" w:rsidP="00CB75A2">
      <w:pPr>
        <w:ind w:firstLine="720"/>
        <w:rPr>
          <w:sz w:val="22"/>
        </w:rPr>
      </w:pPr>
      <w:r w:rsidRPr="00CB75A2">
        <w:rPr>
          <w:sz w:val="22"/>
        </w:rPr>
        <w:t xml:space="preserve">Dans le </w:t>
      </w:r>
      <w:r w:rsidR="001F2CB3" w:rsidRPr="00CB75A2">
        <w:rPr>
          <w:sz w:val="22"/>
        </w:rPr>
        <w:t>répertoire</w:t>
      </w:r>
      <w:r w:rsidRPr="00CB75A2">
        <w:rPr>
          <w:sz w:val="22"/>
        </w:rPr>
        <w:t xml:space="preserve"> de </w:t>
      </w:r>
      <w:r w:rsidR="001F2CB3" w:rsidRPr="00CB75A2">
        <w:rPr>
          <w:sz w:val="22"/>
        </w:rPr>
        <w:t>MongoDB</w:t>
      </w:r>
      <w:r w:rsidRPr="00CB75A2">
        <w:rPr>
          <w:sz w:val="22"/>
        </w:rPr>
        <w:t xml:space="preserve"> ex : C:\Program Files\MongoDB\Server\3.6\bin)</w:t>
      </w:r>
    </w:p>
    <w:p w:rsidR="00CB75A2" w:rsidRPr="00CB75A2" w:rsidRDefault="00A9008F" w:rsidP="00CB75A2">
      <w:pPr>
        <w:ind w:firstLine="720"/>
        <w:rPr>
          <w:sz w:val="22"/>
        </w:rPr>
      </w:pPr>
      <w:r w:rsidRPr="00CB75A2">
        <w:rPr>
          <w:noProof/>
          <w:sz w:val="22"/>
        </w:rPr>
        <w:drawing>
          <wp:anchor distT="0" distB="0" distL="114300" distR="114300" simplePos="0" relativeHeight="251662336" behindDoc="0" locked="0" layoutInCell="1" allowOverlap="1" wp14:anchorId="5FF12DD3">
            <wp:simplePos x="0" y="0"/>
            <wp:positionH relativeFrom="column">
              <wp:posOffset>277091</wp:posOffset>
            </wp:positionH>
            <wp:positionV relativeFrom="paragraph">
              <wp:posOffset>328930</wp:posOffset>
            </wp:positionV>
            <wp:extent cx="5687060" cy="374015"/>
            <wp:effectExtent l="0" t="0" r="8890" b="6985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75A2" w:rsidRPr="00CB75A2">
        <w:rPr>
          <w:sz w:val="22"/>
        </w:rPr>
        <w:t>Ouvrir une fenêtre de commande (Taper cmd.exe dans le chemin)</w:t>
      </w:r>
    </w:p>
    <w:p w:rsidR="00CB75A2" w:rsidRPr="006D77F2" w:rsidRDefault="00CB75A2" w:rsidP="001B3D70"/>
    <w:p w:rsidR="00FC6CDB" w:rsidRPr="00CB75A2" w:rsidRDefault="00FC6CDB" w:rsidP="001B3D70">
      <w:pPr>
        <w:rPr>
          <w:lang w:val="en-GB"/>
        </w:rPr>
      </w:pPr>
      <w:r w:rsidRPr="00CB75A2">
        <w:rPr>
          <w:lang w:val="en-GB"/>
        </w:rPr>
        <w:t>1</w:t>
      </w:r>
      <w:r w:rsidRPr="00CB75A2">
        <w:rPr>
          <w:vertAlign w:val="superscript"/>
          <w:lang w:val="en-GB"/>
        </w:rPr>
        <w:t>er</w:t>
      </w:r>
      <w:r w:rsidRPr="00CB75A2">
        <w:rPr>
          <w:lang w:val="en-GB"/>
        </w:rPr>
        <w:t xml:space="preserve"> serveur :</w:t>
      </w:r>
      <w:r w:rsidR="00135964">
        <w:rPr>
          <w:lang w:val="en-GB"/>
        </w:rPr>
        <w:t xml:space="preserve"> </w:t>
      </w:r>
      <w:r w:rsidR="004262E6" w:rsidRPr="00CB75A2">
        <w:rPr>
          <w:lang w:val="en-GB"/>
        </w:rPr>
        <w:t>taper</w:t>
      </w:r>
      <w:r w:rsidR="00FD537B" w:rsidRPr="00CB75A2">
        <w:rPr>
          <w:lang w:val="en-GB"/>
        </w:rPr>
        <w:t xml:space="preserve"> mongod -replSet RS1 -dbpath C:\data\db -port 27017</w:t>
      </w:r>
    </w:p>
    <w:p w:rsidR="00FC6CDB" w:rsidRPr="00FD537B" w:rsidRDefault="00FD537B" w:rsidP="001B3D70">
      <w:pPr>
        <w:rPr>
          <w:lang w:val="en-GB"/>
        </w:rPr>
      </w:pPr>
      <w:r>
        <w:rPr>
          <w:noProof/>
        </w:rPr>
        <w:drawing>
          <wp:inline distT="0" distB="0" distL="0" distR="0" wp14:anchorId="0AB7BA94" wp14:editId="2274C405">
            <wp:extent cx="3955473" cy="219749"/>
            <wp:effectExtent l="0" t="0" r="6985" b="889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2858" cy="22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DB" w:rsidRPr="00FD537B" w:rsidRDefault="00FC6CDB" w:rsidP="001B3D70">
      <w:pPr>
        <w:rPr>
          <w:lang w:val="en-GB"/>
        </w:rPr>
      </w:pPr>
      <w:r w:rsidRPr="00FD537B">
        <w:rPr>
          <w:lang w:val="en-GB"/>
        </w:rPr>
        <w:t>2</w:t>
      </w:r>
      <w:r w:rsidRPr="00FD537B">
        <w:rPr>
          <w:vertAlign w:val="superscript"/>
          <w:lang w:val="en-GB"/>
        </w:rPr>
        <w:t>e</w:t>
      </w:r>
      <w:r w:rsidRPr="00FD537B">
        <w:rPr>
          <w:lang w:val="en-GB"/>
        </w:rPr>
        <w:t xml:space="preserve"> serveur :</w:t>
      </w:r>
      <w:r w:rsidR="004262E6" w:rsidRPr="004262E6">
        <w:rPr>
          <w:lang w:val="en-GB"/>
        </w:rPr>
        <w:t xml:space="preserve"> </w:t>
      </w:r>
      <w:r w:rsidRPr="00FD537B">
        <w:rPr>
          <w:lang w:val="en-GB"/>
        </w:rPr>
        <w:t>replicat</w:t>
      </w:r>
      <w:r w:rsidR="00174416" w:rsidRPr="00FD537B">
        <w:rPr>
          <w:lang w:val="en-GB"/>
        </w:rPr>
        <w:t xml:space="preserve"> Set</w:t>
      </w:r>
      <w:r w:rsidR="00FD537B" w:rsidRPr="00FD537B">
        <w:rPr>
          <w:lang w:val="en-GB"/>
        </w:rPr>
        <w:t xml:space="preserve"> : </w:t>
      </w:r>
      <w:r w:rsidR="007B60A8">
        <w:rPr>
          <w:lang w:val="en-GB"/>
        </w:rPr>
        <w:t>taper</w:t>
      </w:r>
      <w:r w:rsidR="007B60A8" w:rsidRPr="00FD537B">
        <w:rPr>
          <w:lang w:val="en-GB"/>
        </w:rPr>
        <w:t xml:space="preserve"> </w:t>
      </w:r>
      <w:r w:rsidR="00FD537B" w:rsidRPr="00FD537B">
        <w:rPr>
          <w:lang w:val="en-GB"/>
        </w:rPr>
        <w:t>mongod -replSet RS1 -dbpath C:\data\</w:t>
      </w:r>
      <w:r w:rsidR="00FD537B">
        <w:rPr>
          <w:lang w:val="en-GB"/>
        </w:rPr>
        <w:t>rs1</w:t>
      </w:r>
      <w:r w:rsidR="00FD537B" w:rsidRPr="00FD537B">
        <w:rPr>
          <w:lang w:val="en-GB"/>
        </w:rPr>
        <w:t xml:space="preserve"> -port 2701</w:t>
      </w:r>
      <w:r w:rsidR="00FD537B">
        <w:rPr>
          <w:lang w:val="en-GB"/>
        </w:rPr>
        <w:t>8</w:t>
      </w:r>
    </w:p>
    <w:p w:rsidR="003E55A3" w:rsidRPr="00FC6CDB" w:rsidRDefault="00FD537B" w:rsidP="001B3D70">
      <w:r>
        <w:rPr>
          <w:noProof/>
        </w:rPr>
        <w:drawing>
          <wp:inline distT="0" distB="0" distL="0" distR="0" wp14:anchorId="3451264D" wp14:editId="675C774B">
            <wp:extent cx="3941618" cy="220613"/>
            <wp:effectExtent l="0" t="0" r="1905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5389" cy="22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16" w:rsidRPr="00FD537B" w:rsidRDefault="00174416" w:rsidP="00174416">
      <w:pPr>
        <w:rPr>
          <w:lang w:val="en-GB"/>
        </w:rPr>
      </w:pPr>
      <w:r w:rsidRPr="00FD537B">
        <w:rPr>
          <w:lang w:val="en-GB"/>
        </w:rPr>
        <w:t>3</w:t>
      </w:r>
      <w:r w:rsidRPr="00FD537B">
        <w:rPr>
          <w:vertAlign w:val="superscript"/>
          <w:lang w:val="en-GB"/>
        </w:rPr>
        <w:t>e</w:t>
      </w:r>
      <w:r w:rsidRPr="00FD537B">
        <w:rPr>
          <w:lang w:val="en-GB"/>
        </w:rPr>
        <w:t xml:space="preserve"> serveur :</w:t>
      </w:r>
      <w:r w:rsidR="004262E6" w:rsidRPr="004262E6">
        <w:rPr>
          <w:lang w:val="en-GB"/>
        </w:rPr>
        <w:t xml:space="preserve"> </w:t>
      </w:r>
      <w:r w:rsidRPr="00FD537B">
        <w:rPr>
          <w:lang w:val="en-GB"/>
        </w:rPr>
        <w:t>replicat Set</w:t>
      </w:r>
      <w:r w:rsidR="00FD537B" w:rsidRPr="00FD537B">
        <w:rPr>
          <w:lang w:val="en-GB"/>
        </w:rPr>
        <w:t xml:space="preserve"> : </w:t>
      </w:r>
      <w:r w:rsidR="007B60A8">
        <w:rPr>
          <w:lang w:val="en-GB"/>
        </w:rPr>
        <w:t>taper</w:t>
      </w:r>
      <w:r w:rsidR="007B60A8" w:rsidRPr="00FD537B">
        <w:rPr>
          <w:lang w:val="en-GB"/>
        </w:rPr>
        <w:t xml:space="preserve"> </w:t>
      </w:r>
      <w:r w:rsidR="00FD537B" w:rsidRPr="00FD537B">
        <w:rPr>
          <w:lang w:val="en-GB"/>
        </w:rPr>
        <w:t>mongod -replSet RS1 -dbpath C:\data\</w:t>
      </w:r>
      <w:r w:rsidR="00FD537B">
        <w:rPr>
          <w:lang w:val="en-GB"/>
        </w:rPr>
        <w:t>rs2</w:t>
      </w:r>
      <w:r w:rsidR="00FD537B" w:rsidRPr="00FD537B">
        <w:rPr>
          <w:lang w:val="en-GB"/>
        </w:rPr>
        <w:t xml:space="preserve"> -port 2701</w:t>
      </w:r>
      <w:r w:rsidR="00FD537B">
        <w:rPr>
          <w:lang w:val="en-GB"/>
        </w:rPr>
        <w:t>9</w:t>
      </w:r>
    </w:p>
    <w:p w:rsidR="004D187E" w:rsidRDefault="00DB668E" w:rsidP="00174416">
      <w:r>
        <w:rPr>
          <w:noProof/>
        </w:rPr>
        <w:drawing>
          <wp:inline distT="0" distB="0" distL="0" distR="0" wp14:anchorId="6BF361BF" wp14:editId="1F05A6BE">
            <wp:extent cx="4181155" cy="159154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45395" t="5896" b="-1"/>
                    <a:stretch/>
                  </pic:blipFill>
                  <pic:spPr bwMode="auto">
                    <a:xfrm>
                      <a:off x="0" y="0"/>
                      <a:ext cx="4312107" cy="16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87E" w:rsidRPr="004D187E" w:rsidRDefault="004D187E" w:rsidP="00174416">
      <w:pPr>
        <w:rPr>
          <w:lang w:val="en-GB"/>
        </w:rPr>
      </w:pPr>
      <w:r>
        <w:rPr>
          <w:lang w:val="en-GB"/>
        </w:rPr>
        <w:t>4</w:t>
      </w:r>
      <w:r w:rsidRPr="00FD537B">
        <w:rPr>
          <w:vertAlign w:val="superscript"/>
          <w:lang w:val="en-GB"/>
        </w:rPr>
        <w:t>e</w:t>
      </w:r>
      <w:r w:rsidRPr="00FD537B">
        <w:rPr>
          <w:lang w:val="en-GB"/>
        </w:rPr>
        <w:t xml:space="preserve"> serveur :</w:t>
      </w:r>
      <w:r w:rsidRPr="004262E6">
        <w:rPr>
          <w:lang w:val="en-GB"/>
        </w:rPr>
        <w:t xml:space="preserve"> </w:t>
      </w:r>
      <w:r w:rsidRPr="00FD537B">
        <w:rPr>
          <w:lang w:val="en-GB"/>
        </w:rPr>
        <w:t xml:space="preserve">replicat Set : </w:t>
      </w:r>
      <w:r>
        <w:rPr>
          <w:lang w:val="en-GB"/>
        </w:rPr>
        <w:t>taper</w:t>
      </w:r>
      <w:r w:rsidRPr="00FD537B">
        <w:rPr>
          <w:lang w:val="en-GB"/>
        </w:rPr>
        <w:t xml:space="preserve"> mongod -replSet RS1 -dbpath C:\data\</w:t>
      </w:r>
      <w:r>
        <w:rPr>
          <w:lang w:val="en-GB"/>
        </w:rPr>
        <w:t>rs4</w:t>
      </w:r>
      <w:r w:rsidRPr="00FD537B">
        <w:rPr>
          <w:lang w:val="en-GB"/>
        </w:rPr>
        <w:t xml:space="preserve"> -port 270</w:t>
      </w:r>
      <w:r>
        <w:rPr>
          <w:lang w:val="en-GB"/>
        </w:rPr>
        <w:t>20</w:t>
      </w:r>
    </w:p>
    <w:p w:rsidR="00382602" w:rsidRDefault="004D187E" w:rsidP="00174416">
      <w:r>
        <w:rPr>
          <w:noProof/>
        </w:rPr>
        <w:drawing>
          <wp:inline distT="0" distB="0" distL="0" distR="0" wp14:anchorId="392DCBEB" wp14:editId="537F4651">
            <wp:extent cx="4180840" cy="225361"/>
            <wp:effectExtent l="0" t="0" r="0" b="381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8614" cy="23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D55">
        <w:rPr>
          <w:noProof/>
        </w:rPr>
        <w:drawing>
          <wp:inline distT="0" distB="0" distL="0" distR="0" wp14:anchorId="27E3E496" wp14:editId="6CC51A2B">
            <wp:extent cx="2714608" cy="2022764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20279" cy="20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E2B" w:rsidRPr="001E3030" w:rsidRDefault="00A64E2B" w:rsidP="001E3030">
      <w:pPr>
        <w:pStyle w:val="Paragraphedeliste"/>
        <w:numPr>
          <w:ilvl w:val="0"/>
          <w:numId w:val="24"/>
        </w:numPr>
        <w:tabs>
          <w:tab w:val="left" w:pos="426"/>
        </w:tabs>
        <w:ind w:left="284" w:hanging="284"/>
        <w:rPr>
          <w:b/>
        </w:rPr>
      </w:pPr>
      <w:r w:rsidRPr="001E3030">
        <w:rPr>
          <w:b/>
        </w:rPr>
        <w:t>Ouvrir une nouvelle console pour se connecter au serveur qui sera choisi comme serveur primaire :</w:t>
      </w:r>
    </w:p>
    <w:p w:rsidR="00687B6C" w:rsidRDefault="00A64E2B" w:rsidP="00297C4A">
      <w:r>
        <w:t>mongo -port 27017</w:t>
      </w:r>
    </w:p>
    <w:p w:rsidR="00FD537B" w:rsidRDefault="00FD537B" w:rsidP="00174416">
      <w:r>
        <w:t xml:space="preserve">Choix du serveur primaire : </w:t>
      </w:r>
    </w:p>
    <w:p w:rsidR="00FD537B" w:rsidRDefault="00FD537B" w:rsidP="00174416">
      <w:r>
        <w:rPr>
          <w:noProof/>
        </w:rPr>
        <w:lastRenderedPageBreak/>
        <w:drawing>
          <wp:inline distT="0" distB="0" distL="0" distR="0" wp14:anchorId="49A73A3C" wp14:editId="5440215E">
            <wp:extent cx="6300470" cy="1250950"/>
            <wp:effectExtent l="0" t="0" r="508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7B" w:rsidRDefault="00C6541F" w:rsidP="00174416">
      <w:r>
        <w:t xml:space="preserve">Ajout de chaque réplicat : </w:t>
      </w:r>
    </w:p>
    <w:p w:rsidR="00FD537B" w:rsidRDefault="00382602" w:rsidP="00174416">
      <w:r>
        <w:rPr>
          <w:noProof/>
        </w:rPr>
        <w:drawing>
          <wp:inline distT="0" distB="0" distL="0" distR="0" wp14:anchorId="66910C65" wp14:editId="292180EA">
            <wp:extent cx="3495675" cy="809625"/>
            <wp:effectExtent l="0" t="0" r="952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2A" w:rsidRDefault="0043772A" w:rsidP="00174416">
      <w:r>
        <w:t>Résultat de la configuration :</w:t>
      </w:r>
    </w:p>
    <w:p w:rsidR="0043772A" w:rsidRDefault="0043772A" w:rsidP="0043772A">
      <w:r>
        <w:t>rs.conf();</w:t>
      </w:r>
    </w:p>
    <w:p w:rsidR="0043772A" w:rsidRPr="00C2232E" w:rsidRDefault="0043772A" w:rsidP="0043772A">
      <w:pPr>
        <w:spacing w:before="0" w:after="0"/>
        <w:rPr>
          <w:sz w:val="16"/>
          <w:lang w:val="en-US"/>
        </w:rPr>
      </w:pPr>
      <w:r w:rsidRPr="00C2232E">
        <w:rPr>
          <w:sz w:val="16"/>
          <w:lang w:val="en-US"/>
        </w:rPr>
        <w:t>{</w:t>
      </w:r>
    </w:p>
    <w:p w:rsidR="0043772A" w:rsidRPr="00F72237" w:rsidRDefault="0043772A" w:rsidP="0043772A">
      <w:pPr>
        <w:spacing w:before="0" w:after="0"/>
        <w:rPr>
          <w:sz w:val="16"/>
          <w:lang w:val="en-GB"/>
        </w:rPr>
      </w:pPr>
      <w:r w:rsidRPr="00C2232E">
        <w:rPr>
          <w:sz w:val="16"/>
          <w:lang w:val="en-US"/>
        </w:rPr>
        <w:t xml:space="preserve">        </w:t>
      </w:r>
      <w:r w:rsidRPr="00F72237">
        <w:rPr>
          <w:sz w:val="16"/>
          <w:lang w:val="en-GB"/>
        </w:rPr>
        <w:t>"_id" : "RS1",</w:t>
      </w:r>
    </w:p>
    <w:p w:rsidR="0043772A" w:rsidRPr="00F72237" w:rsidRDefault="0043772A" w:rsidP="0043772A">
      <w:pPr>
        <w:spacing w:before="0" w:after="0"/>
        <w:rPr>
          <w:sz w:val="16"/>
          <w:lang w:val="en-GB"/>
        </w:rPr>
      </w:pPr>
      <w:r w:rsidRPr="00F72237">
        <w:rPr>
          <w:sz w:val="16"/>
          <w:lang w:val="en-GB"/>
        </w:rPr>
        <w:t xml:space="preserve">        "version" : 3,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F72237">
        <w:rPr>
          <w:sz w:val="16"/>
          <w:lang w:val="en-GB"/>
        </w:rPr>
        <w:t xml:space="preserve">        </w:t>
      </w:r>
      <w:r w:rsidRPr="0043772A">
        <w:rPr>
          <w:sz w:val="16"/>
          <w:lang w:val="en-GB"/>
        </w:rPr>
        <w:t>"protocolVersion" : NumberLong(1),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"members" : [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{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"_id" : 0,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"host" : "localhost:27017",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"arbiterOnly" : false,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"buildIndexes" : true,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"hidden" : false,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"priority" : 1,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"tags" : {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},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"slaveDelay" : NumberLong(0),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"votes" : 1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},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{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"_id" : 1,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"host" : "localhost:27018",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"arbiterOnly" : false,</w:t>
      </w:r>
    </w:p>
    <w:p w:rsidR="0043772A" w:rsidRPr="00F72237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</w:t>
      </w:r>
      <w:r w:rsidRPr="00F72237">
        <w:rPr>
          <w:sz w:val="16"/>
          <w:lang w:val="en-GB"/>
        </w:rPr>
        <w:t>"buildIndexes" : true,</w:t>
      </w:r>
    </w:p>
    <w:p w:rsidR="0043772A" w:rsidRPr="00F72237" w:rsidRDefault="0043772A" w:rsidP="0043772A">
      <w:pPr>
        <w:spacing w:before="0" w:after="0"/>
        <w:rPr>
          <w:sz w:val="16"/>
          <w:lang w:val="en-GB"/>
        </w:rPr>
      </w:pPr>
      <w:r w:rsidRPr="00F72237">
        <w:rPr>
          <w:sz w:val="16"/>
          <w:lang w:val="en-GB"/>
        </w:rPr>
        <w:t xml:space="preserve">                        "hidden" : false,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"priority" : 1,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"tags" : {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},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"slaveDelay" : NumberLong(0),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"votes" : 1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},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{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"_id" : 2,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"host" : "localhost:27019",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"arbiterOnly" : false,</w:t>
      </w:r>
    </w:p>
    <w:p w:rsidR="0043772A" w:rsidRPr="00F72237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</w:t>
      </w:r>
      <w:r w:rsidRPr="00F72237">
        <w:rPr>
          <w:sz w:val="16"/>
          <w:lang w:val="en-GB"/>
        </w:rPr>
        <w:t>"buildIndexes" : true,</w:t>
      </w:r>
    </w:p>
    <w:p w:rsidR="0043772A" w:rsidRPr="00F72237" w:rsidRDefault="0043772A" w:rsidP="0043772A">
      <w:pPr>
        <w:spacing w:before="0" w:after="0"/>
        <w:rPr>
          <w:sz w:val="16"/>
          <w:lang w:val="en-GB"/>
        </w:rPr>
      </w:pPr>
      <w:r w:rsidRPr="00F72237">
        <w:rPr>
          <w:sz w:val="16"/>
          <w:lang w:val="en-GB"/>
        </w:rPr>
        <w:t xml:space="preserve">                        "hidden" : false,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"priority" : 1,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"tags" : {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},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"slaveDelay" : NumberLong(0),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"votes" : 1</w:t>
      </w:r>
    </w:p>
    <w:p w:rsidR="0043772A" w:rsidRPr="00C2232E" w:rsidRDefault="0043772A" w:rsidP="0043772A">
      <w:pPr>
        <w:spacing w:before="0" w:after="0"/>
        <w:rPr>
          <w:sz w:val="16"/>
          <w:lang w:val="en-US"/>
        </w:rPr>
      </w:pPr>
      <w:r w:rsidRPr="0043772A">
        <w:rPr>
          <w:sz w:val="16"/>
          <w:lang w:val="en-GB"/>
        </w:rPr>
        <w:t xml:space="preserve">                </w:t>
      </w:r>
      <w:r w:rsidRPr="00C2232E">
        <w:rPr>
          <w:sz w:val="16"/>
          <w:lang w:val="en-US"/>
        </w:rPr>
        <w:t>}</w:t>
      </w:r>
    </w:p>
    <w:p w:rsidR="0043772A" w:rsidRPr="00C2232E" w:rsidRDefault="0043772A" w:rsidP="0043772A">
      <w:pPr>
        <w:spacing w:before="0" w:after="0"/>
        <w:rPr>
          <w:sz w:val="16"/>
          <w:lang w:val="en-US"/>
        </w:rPr>
      </w:pPr>
      <w:r w:rsidRPr="00C2232E">
        <w:rPr>
          <w:sz w:val="16"/>
          <w:lang w:val="en-US"/>
        </w:rPr>
        <w:t xml:space="preserve">        ],</w:t>
      </w:r>
    </w:p>
    <w:p w:rsidR="0043772A" w:rsidRPr="00C2232E" w:rsidRDefault="0043772A" w:rsidP="0043772A">
      <w:pPr>
        <w:spacing w:before="0" w:after="0"/>
        <w:rPr>
          <w:sz w:val="16"/>
          <w:lang w:val="en-US"/>
        </w:rPr>
      </w:pPr>
      <w:r w:rsidRPr="00C2232E">
        <w:rPr>
          <w:sz w:val="16"/>
          <w:lang w:val="en-US"/>
        </w:rPr>
        <w:lastRenderedPageBreak/>
        <w:t xml:space="preserve">        "settings" : {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"chainingAllowed" : true,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"heartbeatIntervalMillis" : 2000,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"heartbeatTimeoutSecs" : 10,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"electionTimeoutMillis" : 10000,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"catchUpTimeoutMillis" : -1,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"catchUpTakeoverDelayMillis" : 30000,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"getLastErrorModes" : {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},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"getLastErrorDefaults" : {</w:t>
      </w:r>
    </w:p>
    <w:p w:rsidR="0043772A" w:rsidRPr="0043772A" w:rsidRDefault="0043772A" w:rsidP="0043772A">
      <w:pPr>
        <w:spacing w:before="0" w:after="0"/>
        <w:rPr>
          <w:sz w:val="16"/>
          <w:lang w:val="en-GB"/>
        </w:rPr>
      </w:pPr>
      <w:r w:rsidRPr="0043772A">
        <w:rPr>
          <w:sz w:val="16"/>
          <w:lang w:val="en-GB"/>
        </w:rPr>
        <w:t xml:space="preserve">                        "w" : 1,</w:t>
      </w:r>
    </w:p>
    <w:p w:rsidR="0043772A" w:rsidRPr="00C2232E" w:rsidRDefault="0043772A" w:rsidP="0043772A">
      <w:pPr>
        <w:spacing w:before="0" w:after="0"/>
        <w:rPr>
          <w:sz w:val="16"/>
        </w:rPr>
      </w:pPr>
      <w:r w:rsidRPr="0043772A">
        <w:rPr>
          <w:sz w:val="16"/>
          <w:lang w:val="en-GB"/>
        </w:rPr>
        <w:t xml:space="preserve">                        </w:t>
      </w:r>
      <w:r w:rsidRPr="00C2232E">
        <w:rPr>
          <w:sz w:val="16"/>
        </w:rPr>
        <w:t>"wtimeout" : 0</w:t>
      </w:r>
    </w:p>
    <w:p w:rsidR="0043772A" w:rsidRPr="0043772A" w:rsidRDefault="0043772A" w:rsidP="0043772A">
      <w:pPr>
        <w:spacing w:before="0" w:after="0"/>
        <w:rPr>
          <w:sz w:val="16"/>
        </w:rPr>
      </w:pPr>
      <w:r w:rsidRPr="00C2232E">
        <w:rPr>
          <w:sz w:val="16"/>
        </w:rPr>
        <w:t xml:space="preserve">                </w:t>
      </w:r>
      <w:r w:rsidRPr="0043772A">
        <w:rPr>
          <w:sz w:val="16"/>
        </w:rPr>
        <w:t>},</w:t>
      </w:r>
    </w:p>
    <w:p w:rsidR="0043772A" w:rsidRPr="0043772A" w:rsidRDefault="0043772A" w:rsidP="0043772A">
      <w:pPr>
        <w:spacing w:before="0" w:after="0"/>
        <w:rPr>
          <w:sz w:val="16"/>
        </w:rPr>
      </w:pPr>
      <w:r w:rsidRPr="0043772A">
        <w:rPr>
          <w:sz w:val="16"/>
        </w:rPr>
        <w:t xml:space="preserve">                "replicaSetId" : ObjectId("5a6496f69f69aa6764420c62")</w:t>
      </w:r>
    </w:p>
    <w:p w:rsidR="0043772A" w:rsidRPr="0043772A" w:rsidRDefault="0043772A" w:rsidP="0043772A">
      <w:pPr>
        <w:spacing w:before="0" w:after="0"/>
        <w:rPr>
          <w:sz w:val="16"/>
        </w:rPr>
      </w:pPr>
      <w:r w:rsidRPr="0043772A">
        <w:rPr>
          <w:sz w:val="16"/>
        </w:rPr>
        <w:t xml:space="preserve">        }</w:t>
      </w:r>
    </w:p>
    <w:p w:rsidR="0043772A" w:rsidRDefault="0043772A" w:rsidP="0043772A">
      <w:pPr>
        <w:spacing w:before="0" w:after="0"/>
        <w:rPr>
          <w:sz w:val="16"/>
        </w:rPr>
      </w:pPr>
      <w:r w:rsidRPr="0043772A">
        <w:rPr>
          <w:sz w:val="16"/>
        </w:rPr>
        <w:t>}</w:t>
      </w:r>
    </w:p>
    <w:p w:rsidR="003D7BD4" w:rsidRDefault="003D7BD4" w:rsidP="0043772A">
      <w:pPr>
        <w:spacing w:before="0" w:after="0"/>
        <w:rPr>
          <w:sz w:val="16"/>
        </w:rPr>
      </w:pPr>
    </w:p>
    <w:p w:rsidR="003D7BD4" w:rsidRPr="003D7BD4" w:rsidRDefault="003D7BD4" w:rsidP="0043772A">
      <w:pPr>
        <w:spacing w:before="0" w:after="0"/>
        <w:rPr>
          <w:highlight w:val="white"/>
        </w:rPr>
      </w:pPr>
      <w:r>
        <w:rPr>
          <w:highlight w:val="white"/>
        </w:rPr>
        <w:t xml:space="preserve">Création du serveur </w:t>
      </w:r>
      <w:r w:rsidRPr="003D7BD4">
        <w:rPr>
          <w:highlight w:val="white"/>
        </w:rPr>
        <w:t>Arbitre :</w:t>
      </w:r>
    </w:p>
    <w:p w:rsidR="003D7BD4" w:rsidRDefault="003D7BD4" w:rsidP="0043772A">
      <w:pPr>
        <w:spacing w:before="0" w:after="0"/>
        <w:rPr>
          <w:sz w:val="16"/>
        </w:rPr>
      </w:pPr>
      <w:r>
        <w:rPr>
          <w:noProof/>
        </w:rPr>
        <w:drawing>
          <wp:inline distT="0" distB="0" distL="0" distR="0" wp14:anchorId="059CBBB7" wp14:editId="1DB3F58A">
            <wp:extent cx="5000625" cy="228600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BD4" w:rsidRDefault="003D7BD4" w:rsidP="003D7BD4">
      <w:pPr>
        <w:spacing w:before="0" w:after="0"/>
        <w:rPr>
          <w:sz w:val="16"/>
        </w:rPr>
      </w:pPr>
    </w:p>
    <w:p w:rsidR="003D7BD4" w:rsidRPr="003D7BD4" w:rsidRDefault="003D7BD4" w:rsidP="003D7BD4">
      <w:pPr>
        <w:spacing w:before="0" w:after="0"/>
        <w:rPr>
          <w:highlight w:val="white"/>
        </w:rPr>
      </w:pPr>
      <w:r>
        <w:rPr>
          <w:highlight w:val="white"/>
        </w:rPr>
        <w:t xml:space="preserve">Ajout </w:t>
      </w:r>
      <w:r w:rsidRPr="003D7BD4">
        <w:rPr>
          <w:highlight w:val="white"/>
        </w:rPr>
        <w:t>Arbitre :</w:t>
      </w:r>
    </w:p>
    <w:p w:rsidR="003D7BD4" w:rsidRDefault="003D7BD4" w:rsidP="0043772A">
      <w:pPr>
        <w:spacing w:before="0" w:after="0"/>
        <w:rPr>
          <w:sz w:val="16"/>
        </w:rPr>
      </w:pPr>
      <w:r>
        <w:rPr>
          <w:noProof/>
        </w:rPr>
        <w:drawing>
          <wp:inline distT="0" distB="0" distL="0" distR="0" wp14:anchorId="51947DD0" wp14:editId="52BD4467">
            <wp:extent cx="3638550" cy="44767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C6" w:rsidRDefault="009863C6" w:rsidP="0043772A">
      <w:pPr>
        <w:spacing w:before="0" w:after="0"/>
        <w:rPr>
          <w:sz w:val="16"/>
        </w:rPr>
      </w:pPr>
    </w:p>
    <w:p w:rsidR="001072E1" w:rsidRDefault="009863C6" w:rsidP="009863C6">
      <w:pPr>
        <w:rPr>
          <w:b/>
        </w:rPr>
      </w:pPr>
      <w:r w:rsidRPr="009863C6">
        <w:rPr>
          <w:b/>
        </w:rPr>
        <w:t>TEST de réplication</w:t>
      </w:r>
      <w:r w:rsidR="001072E1">
        <w:rPr>
          <w:b/>
        </w:rPr>
        <w:t xml:space="preserve"> avec la base de donnée sakila</w:t>
      </w:r>
    </w:p>
    <w:p w:rsidR="001072E1" w:rsidRDefault="001072E1" w:rsidP="009863C6">
      <w:pPr>
        <w:rPr>
          <w:b/>
        </w:rPr>
      </w:pPr>
      <w:r>
        <w:rPr>
          <w:noProof/>
        </w:rPr>
        <w:drawing>
          <wp:inline distT="0" distB="0" distL="0" distR="0" wp14:anchorId="3B7CEB04" wp14:editId="15568D79">
            <wp:extent cx="2162175" cy="39052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39" w:rsidRPr="00F8735B" w:rsidRDefault="00986733" w:rsidP="009863C6">
      <w:r w:rsidRPr="00F8735B">
        <w:t>Requêtes simples</w:t>
      </w:r>
      <w:r w:rsidR="00502D39" w:rsidRPr="00F8735B">
        <w:t xml:space="preserve"> avec replicat 1 et 2</w:t>
      </w:r>
    </w:p>
    <w:p w:rsidR="00502D39" w:rsidRDefault="00F8735B" w:rsidP="009863C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59A2936">
            <wp:simplePos x="0" y="0"/>
            <wp:positionH relativeFrom="column">
              <wp:posOffset>304800</wp:posOffset>
            </wp:positionH>
            <wp:positionV relativeFrom="paragraph">
              <wp:posOffset>6927</wp:posOffset>
            </wp:positionV>
            <wp:extent cx="2656046" cy="373842"/>
            <wp:effectExtent l="0" t="0" r="0" b="7620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1195" b="13287"/>
                    <a:stretch/>
                  </pic:blipFill>
                  <pic:spPr bwMode="auto">
                    <a:xfrm>
                      <a:off x="0" y="0"/>
                      <a:ext cx="2656046" cy="37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D39" w:rsidRPr="00502D39">
        <w:rPr>
          <w:noProof/>
        </w:rPr>
        <w:t xml:space="preserve"> </w:t>
      </w:r>
    </w:p>
    <w:p w:rsidR="00502D39" w:rsidRDefault="00F8735B" w:rsidP="009863C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1668509">
            <wp:simplePos x="0" y="0"/>
            <wp:positionH relativeFrom="column">
              <wp:posOffset>318481</wp:posOffset>
            </wp:positionH>
            <wp:positionV relativeFrom="paragraph">
              <wp:posOffset>0</wp:posOffset>
            </wp:positionV>
            <wp:extent cx="2771775" cy="381000"/>
            <wp:effectExtent l="0" t="0" r="9525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6733" w:rsidRPr="00986733">
        <w:rPr>
          <w:noProof/>
        </w:rPr>
        <w:t xml:space="preserve"> </w:t>
      </w:r>
    </w:p>
    <w:p w:rsidR="00F8735B" w:rsidRDefault="00F8735B" w:rsidP="009863C6">
      <w:pPr>
        <w:rPr>
          <w:b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C100419">
            <wp:simplePos x="0" y="0"/>
            <wp:positionH relativeFrom="column">
              <wp:posOffset>290310</wp:posOffset>
            </wp:positionH>
            <wp:positionV relativeFrom="paragraph">
              <wp:posOffset>97386</wp:posOffset>
            </wp:positionV>
            <wp:extent cx="3533775" cy="390525"/>
            <wp:effectExtent l="0" t="0" r="9525" b="9525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735B" w:rsidRDefault="00F8735B" w:rsidP="009863C6">
      <w:pPr>
        <w:rPr>
          <w:b/>
        </w:rPr>
      </w:pPr>
    </w:p>
    <w:p w:rsidR="00F8735B" w:rsidRDefault="007628B6" w:rsidP="00F8735B">
      <w:pPr>
        <w:rPr>
          <w:b/>
        </w:rPr>
      </w:pPr>
      <w:r>
        <w:rPr>
          <w:b/>
        </w:rPr>
        <w:t>Installation du sharding</w:t>
      </w:r>
    </w:p>
    <w:p w:rsidR="00C85337" w:rsidRDefault="00C85337" w:rsidP="00F8735B">
      <w:pPr>
        <w:rPr>
          <w:b/>
        </w:rPr>
      </w:pPr>
      <w:r>
        <w:rPr>
          <w:b/>
        </w:rPr>
        <w:t>Creation du routeur</w:t>
      </w:r>
      <w:r w:rsidR="009E2D71">
        <w:rPr>
          <w:b/>
        </w:rPr>
        <w:t xml:space="preserve"> de sharding</w:t>
      </w:r>
    </w:p>
    <w:p w:rsidR="00F8735B" w:rsidRDefault="003328AE" w:rsidP="009863C6">
      <w:pPr>
        <w:rPr>
          <w:b/>
        </w:rPr>
      </w:pPr>
      <w:r>
        <w:rPr>
          <w:noProof/>
        </w:rPr>
        <w:drawing>
          <wp:inline distT="0" distB="0" distL="0" distR="0" wp14:anchorId="67A27D7D" wp14:editId="01ABD5BD">
            <wp:extent cx="5591175" cy="257175"/>
            <wp:effectExtent l="0" t="0" r="9525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2C9" w:rsidRPr="00FA12C9" w:rsidRDefault="001C3AE5" w:rsidP="00FA12C9">
      <w:pPr>
        <w:pStyle w:val="PrformatHTML"/>
        <w:rPr>
          <w:rFonts w:ascii="Courier New" w:eastAsia="Times New Roman" w:hAnsi="Courier New" w:cs="Courier New"/>
          <w:color w:val="auto"/>
          <w:sz w:val="20"/>
          <w:lang w:eastAsia="fr-FR"/>
        </w:rPr>
      </w:pPr>
      <w:r>
        <w:rPr>
          <w:b/>
        </w:rPr>
        <w:t xml:space="preserve">Taper la commande : </w:t>
      </w:r>
      <w:r w:rsidR="00FA12C9" w:rsidRPr="00FA12C9">
        <w:rPr>
          <w:rFonts w:ascii="Courier New" w:eastAsia="Times New Roman" w:hAnsi="Courier New" w:cs="Courier New"/>
          <w:color w:val="auto"/>
          <w:sz w:val="20"/>
          <w:lang w:eastAsia="fr-FR"/>
        </w:rPr>
        <w:t xml:space="preserve">mongos --configdb </w:t>
      </w:r>
      <w:r w:rsidR="00FA12C9">
        <w:rPr>
          <w:rFonts w:ascii="Courier New" w:eastAsia="Times New Roman" w:hAnsi="Courier New" w:cs="Courier New"/>
          <w:color w:val="auto"/>
          <w:sz w:val="20"/>
          <w:lang w:eastAsia="fr-FR"/>
        </w:rPr>
        <w:t>configdb</w:t>
      </w:r>
      <w:r w:rsidR="00FA12C9" w:rsidRPr="00FA12C9">
        <w:rPr>
          <w:rFonts w:ascii="Courier New" w:eastAsia="Times New Roman" w:hAnsi="Courier New" w:cs="Courier New"/>
          <w:color w:val="auto"/>
          <w:sz w:val="20"/>
          <w:lang w:eastAsia="fr-FR"/>
        </w:rPr>
        <w:t>/localhost:</w:t>
      </w:r>
      <w:r w:rsidR="00FA12C9">
        <w:rPr>
          <w:rFonts w:ascii="Courier New" w:eastAsia="Times New Roman" w:hAnsi="Courier New" w:cs="Courier New"/>
          <w:color w:val="auto"/>
          <w:sz w:val="20"/>
          <w:lang w:eastAsia="fr-FR"/>
        </w:rPr>
        <w:t>28000</w:t>
      </w:r>
      <w:r w:rsidR="00FA12C9" w:rsidRPr="00FA12C9">
        <w:rPr>
          <w:rFonts w:ascii="Courier New" w:eastAsia="Times New Roman" w:hAnsi="Courier New" w:cs="Courier New"/>
          <w:color w:val="auto"/>
          <w:sz w:val="20"/>
          <w:lang w:eastAsia="fr-FR"/>
        </w:rPr>
        <w:t xml:space="preserve"> --port 2</w:t>
      </w:r>
      <w:r w:rsidR="00FA12C9">
        <w:rPr>
          <w:rFonts w:ascii="Courier New" w:eastAsia="Times New Roman" w:hAnsi="Courier New" w:cs="Courier New"/>
          <w:color w:val="auto"/>
          <w:sz w:val="20"/>
          <w:lang w:eastAsia="fr-FR"/>
        </w:rPr>
        <w:t>9000</w:t>
      </w:r>
    </w:p>
    <w:p w:rsidR="001C3AE5" w:rsidRDefault="00D92C9C" w:rsidP="009863C6">
      <w:r>
        <w:t>Lancement de 2 serveurs de données</w:t>
      </w:r>
      <w:r w:rsidR="00AE6B7A">
        <w:t> :</w:t>
      </w:r>
    </w:p>
    <w:p w:rsidR="005651DF" w:rsidRDefault="005651DF" w:rsidP="009863C6">
      <w:pPr>
        <w:rPr>
          <w:lang w:val="en-GB"/>
        </w:rPr>
      </w:pPr>
      <w:r w:rsidRPr="005651DF">
        <w:rPr>
          <w:lang w:val="en-GB"/>
        </w:rPr>
        <w:t xml:space="preserve">&gt;mongod -dbpath C:/data/sh1 -port 27017 </w:t>
      </w:r>
    </w:p>
    <w:p w:rsidR="005651DF" w:rsidRDefault="005651DF" w:rsidP="009863C6">
      <w:pPr>
        <w:rPr>
          <w:lang w:val="en-GB"/>
        </w:rPr>
      </w:pPr>
      <w:r w:rsidRPr="005651DF">
        <w:rPr>
          <w:lang w:val="en-GB"/>
        </w:rPr>
        <w:t>&gt;mongod -dbpath C:/data/sh</w:t>
      </w:r>
      <w:r>
        <w:rPr>
          <w:lang w:val="en-GB"/>
        </w:rPr>
        <w:t>2</w:t>
      </w:r>
      <w:r w:rsidRPr="005651DF">
        <w:rPr>
          <w:lang w:val="en-GB"/>
        </w:rPr>
        <w:t xml:space="preserve"> -port 2701</w:t>
      </w:r>
      <w:r>
        <w:rPr>
          <w:lang w:val="en-GB"/>
        </w:rPr>
        <w:t>8</w:t>
      </w:r>
    </w:p>
    <w:p w:rsidR="00D82B79" w:rsidRDefault="00ED57E5" w:rsidP="009863C6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872297F" wp14:editId="3EAEA2DC">
            <wp:extent cx="6300470" cy="374073"/>
            <wp:effectExtent l="0" t="0" r="5080" b="698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550" t="1600" r="-550" b="55180"/>
                    <a:stretch/>
                  </pic:blipFill>
                  <pic:spPr bwMode="auto">
                    <a:xfrm>
                      <a:off x="0" y="0"/>
                      <a:ext cx="6300470" cy="37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DD6F1" wp14:editId="212A10FB">
            <wp:extent cx="5724525" cy="381000"/>
            <wp:effectExtent l="0" t="0" r="9525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7BA" w:rsidRPr="00F437BA">
        <w:rPr>
          <w:color w:val="FF0000"/>
        </w:rPr>
        <w:t xml:space="preserve"> </w:t>
      </w:r>
    </w:p>
    <w:p w:rsidR="00ED57E5" w:rsidRDefault="00D82B79" w:rsidP="009863C6">
      <w:pPr>
        <w:rPr>
          <w:noProof/>
        </w:rPr>
      </w:pPr>
      <w:r>
        <w:rPr>
          <w:color w:val="FF0000"/>
        </w:rPr>
        <w:t>1</w:t>
      </w:r>
      <w:r w:rsidRPr="00D82B79">
        <w:rPr>
          <w:color w:val="FF0000"/>
          <w:vertAlign w:val="superscript"/>
        </w:rPr>
        <w:t>e</w:t>
      </w:r>
      <w:r>
        <w:rPr>
          <w:color w:val="FF0000"/>
        </w:rPr>
        <w:t xml:space="preserve"> </w:t>
      </w:r>
      <w:r w:rsidR="00F437BA" w:rsidRPr="00F6102A">
        <w:rPr>
          <w:color w:val="FF0000"/>
        </w:rPr>
        <w:t>Erreur lors lancement du routeur de sharding :</w:t>
      </w:r>
      <w:r w:rsidRPr="00D82B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1FA496" wp14:editId="4590FE55">
            <wp:extent cx="6300470" cy="675005"/>
            <wp:effectExtent l="0" t="0" r="508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B79">
        <w:rPr>
          <w:color w:val="FF0000"/>
        </w:rPr>
        <w:t xml:space="preserve"> </w:t>
      </w:r>
      <w:r>
        <w:rPr>
          <w:color w:val="FF0000"/>
        </w:rPr>
        <w:t>2</w:t>
      </w:r>
      <w:r w:rsidRPr="00D82B79">
        <w:rPr>
          <w:color w:val="FF0000"/>
          <w:vertAlign w:val="superscript"/>
        </w:rPr>
        <w:t>e</w:t>
      </w:r>
      <w:r>
        <w:rPr>
          <w:color w:val="FF0000"/>
        </w:rPr>
        <w:t xml:space="preserve"> </w:t>
      </w:r>
      <w:r w:rsidRPr="00F6102A">
        <w:rPr>
          <w:color w:val="FF0000"/>
        </w:rPr>
        <w:t>Erreu</w:t>
      </w:r>
      <w:r>
        <w:rPr>
          <w:color w:val="FF0000"/>
        </w:rPr>
        <w:t>r</w:t>
      </w:r>
      <w:r w:rsidRPr="00F6102A">
        <w:rPr>
          <w:color w:val="FF0000"/>
        </w:rPr>
        <w:t xml:space="preserve"> lors lancement du routeur de sharding :</w:t>
      </w:r>
      <w:r w:rsidR="00551F0C" w:rsidRPr="00551F0C">
        <w:rPr>
          <w:noProof/>
        </w:rPr>
        <w:t xml:space="preserve"> </w:t>
      </w:r>
      <w:r w:rsidR="00551F0C">
        <w:rPr>
          <w:noProof/>
        </w:rPr>
        <w:drawing>
          <wp:inline distT="0" distB="0" distL="0" distR="0" wp14:anchorId="3807E93D" wp14:editId="18F28550">
            <wp:extent cx="6300470" cy="1497965"/>
            <wp:effectExtent l="0" t="0" r="5080" b="698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CEB" w:rsidRDefault="00B80CEB" w:rsidP="009863C6">
      <w:r>
        <w:rPr>
          <w:noProof/>
        </w:rPr>
        <w:drawing>
          <wp:inline distT="0" distB="0" distL="0" distR="0" wp14:anchorId="6B5E1A9E" wp14:editId="0381B3DF">
            <wp:extent cx="6300470" cy="456796"/>
            <wp:effectExtent l="0" t="0" r="5080" b="63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47222"/>
                    <a:stretch/>
                  </pic:blipFill>
                  <pic:spPr bwMode="auto">
                    <a:xfrm>
                      <a:off x="0" y="0"/>
                      <a:ext cx="6300470" cy="456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79E9" w:rsidRPr="00A179E9">
        <w:rPr>
          <w:noProof/>
        </w:rPr>
        <w:t xml:space="preserve"> </w:t>
      </w:r>
    </w:p>
    <w:p w:rsidR="00F6102A" w:rsidRDefault="00F6102A" w:rsidP="009863C6">
      <w:pPr>
        <w:rPr>
          <w:noProof/>
        </w:rPr>
      </w:pPr>
      <w:r w:rsidRPr="00F6102A">
        <w:rPr>
          <w:color w:val="FF0000"/>
        </w:rPr>
        <w:t>mongo -port 29000</w:t>
      </w:r>
      <w:r w:rsidRPr="00F610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233E41" wp14:editId="1EA0A500">
            <wp:extent cx="6300470" cy="934720"/>
            <wp:effectExtent l="0" t="0" r="508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08F" w:rsidRDefault="00A9008F" w:rsidP="009863C6">
      <w:pPr>
        <w:rPr>
          <w:color w:val="FF0000"/>
        </w:rPr>
      </w:pPr>
      <w:r>
        <w:rPr>
          <w:color w:val="FF0000"/>
        </w:rPr>
        <w:t>Résultat du status dans status.txt</w:t>
      </w:r>
    </w:p>
    <w:p w:rsidR="003952A7" w:rsidRDefault="00135964" w:rsidP="009863C6">
      <w:pPr>
        <w:rPr>
          <w:color w:val="FF0000"/>
        </w:rPr>
      </w:pPr>
      <w:r>
        <w:rPr>
          <w:color w:val="FF0000"/>
        </w:rPr>
        <w:t>N’ayant pas réussi</w:t>
      </w:r>
      <w:r w:rsidR="004F299A">
        <w:rPr>
          <w:color w:val="FF0000"/>
        </w:rPr>
        <w:t xml:space="preserve"> à créer les clusters nous n’avons pas implémenté :</w:t>
      </w:r>
    </w:p>
    <w:p w:rsidR="004F299A" w:rsidRPr="004F299A" w:rsidRDefault="004F299A" w:rsidP="004F299A">
      <w:pPr>
        <w:rPr>
          <w:color w:val="CD532D" w:themeColor="accent3"/>
        </w:rPr>
      </w:pPr>
      <w:r w:rsidRPr="004F299A">
        <w:rPr>
          <w:color w:val="CD532D" w:themeColor="accent3"/>
        </w:rPr>
        <w:t>— Les statistiques sur les données définies dans la spécification des besoins</w:t>
      </w:r>
    </w:p>
    <w:p w:rsidR="00022218" w:rsidRDefault="004F299A" w:rsidP="004F299A">
      <w:pPr>
        <w:rPr>
          <w:color w:val="CD532D" w:themeColor="accent3"/>
        </w:rPr>
      </w:pPr>
      <w:r w:rsidRPr="004F299A">
        <w:rPr>
          <w:color w:val="CD532D" w:themeColor="accent3"/>
        </w:rPr>
        <w:t>— Consulter l’état du cluster : nombre de shards, nombre de réplicats par shard</w:t>
      </w:r>
    </w:p>
    <w:p w:rsidR="004F299A" w:rsidRPr="004F299A" w:rsidRDefault="004F299A" w:rsidP="004F299A">
      <w:pPr>
        <w:rPr>
          <w:color w:val="CD532D" w:themeColor="accent3"/>
        </w:rPr>
      </w:pPr>
      <w:r w:rsidRPr="004F299A">
        <w:rPr>
          <w:color w:val="CD532D" w:themeColor="accent3"/>
        </w:rPr>
        <w:t>— Répartition des données sur les shards (nombre de documents)</w:t>
      </w:r>
    </w:p>
    <w:p w:rsidR="004F299A" w:rsidRDefault="004F299A" w:rsidP="004F299A">
      <w:pPr>
        <w:rPr>
          <w:color w:val="CD532D" w:themeColor="accent3"/>
        </w:rPr>
      </w:pPr>
      <w:r w:rsidRPr="004F299A">
        <w:rPr>
          <w:color w:val="CD532D" w:themeColor="accent3"/>
        </w:rPr>
        <w:t>— Indexes existants sur les données</w:t>
      </w:r>
    </w:p>
    <w:p w:rsidR="001045DB" w:rsidRDefault="001045DB" w:rsidP="002F60EB">
      <w:pPr>
        <w:ind w:left="709"/>
        <w:rPr>
          <w:color w:val="CD532D" w:themeColor="accent3"/>
        </w:rPr>
      </w:pPr>
      <w:r>
        <w:rPr>
          <w:color w:val="CD532D" w:themeColor="accent3"/>
        </w:rPr>
        <w:tab/>
        <w:t xml:space="preserve">Il aurait fallu  coder l’équivalent de rs.status() ; (mais nous n’avons </w:t>
      </w:r>
      <w:r w:rsidR="00C2232E">
        <w:rPr>
          <w:color w:val="CD532D" w:themeColor="accent3"/>
        </w:rPr>
        <w:t xml:space="preserve">ni </w:t>
      </w:r>
      <w:r>
        <w:rPr>
          <w:color w:val="CD532D" w:themeColor="accent3"/>
        </w:rPr>
        <w:t xml:space="preserve">la gestion des </w:t>
      </w:r>
      <w:r w:rsidRPr="00D80865">
        <w:rPr>
          <w:color w:val="CD532D" w:themeColor="accent3"/>
        </w:rPr>
        <w:t xml:space="preserve">shards ni </w:t>
      </w:r>
      <w:r>
        <w:rPr>
          <w:color w:val="CD532D" w:themeColor="accent3"/>
        </w:rPr>
        <w:t>de réplicats</w:t>
      </w:r>
      <w:r w:rsidRPr="00D80865">
        <w:rPr>
          <w:color w:val="CD532D" w:themeColor="accent3"/>
        </w:rPr>
        <w:t>)</w:t>
      </w:r>
    </w:p>
    <w:p w:rsidR="000B5FEE" w:rsidRDefault="000B5FEE" w:rsidP="00780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trike/>
          <w:color w:val="auto"/>
          <w:sz w:val="20"/>
          <w:szCs w:val="20"/>
          <w:lang w:eastAsia="fr-FR"/>
        </w:rPr>
      </w:pPr>
      <w:r w:rsidRPr="000B5FEE">
        <w:rPr>
          <w:rFonts w:ascii="Courier New" w:eastAsia="Times New Roman" w:hAnsi="Courier New" w:cs="Courier New"/>
          <w:strike/>
          <w:color w:val="auto"/>
          <w:sz w:val="20"/>
          <w:szCs w:val="20"/>
          <w:lang w:eastAsia="fr-FR"/>
        </w:rPr>
        <w:t xml:space="preserve">Il aurait </w:t>
      </w:r>
      <w:r>
        <w:rPr>
          <w:rFonts w:ascii="Courier New" w:eastAsia="Times New Roman" w:hAnsi="Courier New" w:cs="Courier New"/>
          <w:strike/>
          <w:color w:val="auto"/>
          <w:sz w:val="20"/>
          <w:szCs w:val="20"/>
          <w:lang w:eastAsia="fr-FR"/>
        </w:rPr>
        <w:t>fallu modifier l’appel de la base de donnée :</w:t>
      </w:r>
    </w:p>
    <w:p w:rsidR="0078032A" w:rsidRPr="0078032A" w:rsidRDefault="0078032A" w:rsidP="00780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</w:pPr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  <w:t>MongoClient = new MongoClient(Arrays.asList(</w:t>
      </w:r>
    </w:p>
    <w:p w:rsidR="0078032A" w:rsidRPr="0078032A" w:rsidRDefault="0078032A" w:rsidP="00780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</w:pPr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  <w:t xml:space="preserve">   new ServerAddress("localhost", 27017),</w:t>
      </w:r>
    </w:p>
    <w:p w:rsidR="0078032A" w:rsidRPr="0078032A" w:rsidRDefault="0078032A" w:rsidP="00780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</w:pPr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  <w:t xml:space="preserve">   new ServerAddress("localhost", 27018),</w:t>
      </w:r>
    </w:p>
    <w:p w:rsidR="0078032A" w:rsidRDefault="0078032A" w:rsidP="00780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trike/>
          <w:color w:val="auto"/>
          <w:sz w:val="20"/>
          <w:szCs w:val="20"/>
          <w:lang w:eastAsia="fr-FR"/>
        </w:rPr>
      </w:pPr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val="en-GB" w:eastAsia="fr-FR"/>
        </w:rPr>
        <w:t xml:space="preserve">   </w:t>
      </w:r>
      <w:r w:rsidRPr="0078032A">
        <w:rPr>
          <w:rFonts w:ascii="Courier New" w:eastAsia="Times New Roman" w:hAnsi="Courier New" w:cs="Courier New"/>
          <w:strike/>
          <w:color w:val="auto"/>
          <w:sz w:val="20"/>
          <w:szCs w:val="20"/>
          <w:lang w:eastAsia="fr-FR"/>
        </w:rPr>
        <w:t>new ServerAddress("localhost", 27019)));</w:t>
      </w:r>
    </w:p>
    <w:p w:rsidR="00ED5686" w:rsidRPr="0078032A" w:rsidRDefault="00ED5686" w:rsidP="00780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trike/>
          <w:color w:val="auto"/>
          <w:sz w:val="20"/>
          <w:szCs w:val="20"/>
          <w:lang w:eastAsia="fr-FR"/>
        </w:rPr>
      </w:pPr>
    </w:p>
    <w:p w:rsidR="0078032A" w:rsidRPr="004F299A" w:rsidRDefault="0078032A" w:rsidP="004F299A">
      <w:pPr>
        <w:rPr>
          <w:color w:val="CD532D" w:themeColor="accent3"/>
        </w:rPr>
      </w:pPr>
    </w:p>
    <w:p w:rsidR="001B3D70" w:rsidRDefault="001B3D70" w:rsidP="001B3D70">
      <w:pPr>
        <w:pStyle w:val="Titre1"/>
      </w:pPr>
      <w:bookmarkStart w:id="17" w:name="_Toc504333204"/>
      <w:r>
        <w:lastRenderedPageBreak/>
        <w:t>Application</w:t>
      </w:r>
      <w:bookmarkEnd w:id="17"/>
    </w:p>
    <w:p w:rsidR="001B3D70" w:rsidRDefault="001B3D70" w:rsidP="001B3D70">
      <w:pPr>
        <w:rPr>
          <w:highlight w:val="white"/>
        </w:rPr>
      </w:pPr>
      <w:r>
        <w:rPr>
          <w:highlight w:val="white"/>
        </w:rPr>
        <w:t xml:space="preserve">Les deux parties sont les suivantes : </w:t>
      </w:r>
      <w:r>
        <w:rPr>
          <w:highlight w:val="white"/>
        </w:rPr>
        <w:tab/>
      </w:r>
    </w:p>
    <w:p w:rsidR="001B3D70" w:rsidRDefault="001B3D70" w:rsidP="001B3D70">
      <w:r>
        <w:t xml:space="preserve">— La connexion à MongoDB </w:t>
      </w:r>
    </w:p>
    <w:p w:rsidR="00BD2227" w:rsidRDefault="00BD2227" w:rsidP="001B3D70">
      <w:r>
        <w:t>La connexion se fait en deux temps : nous avons d’abord la phase d’initialisation où nous initialisons les utilisateurs (</w:t>
      </w:r>
      <w:r>
        <w:rPr>
          <w:rFonts w:ascii="Consolas" w:hAnsi="Consolas" w:cs="Consolas"/>
          <w:color w:val="2B91AF"/>
          <w:sz w:val="19"/>
          <w:szCs w:val="19"/>
        </w:rPr>
        <w:t>Server</w:t>
      </w:r>
      <w:r>
        <w:t>) et la phase authentification où l’utilisateur s’identifie pour accéder à une vue (</w:t>
      </w:r>
      <w:r w:rsidRPr="006E6F68">
        <w:rPr>
          <w:rFonts w:ascii="Consolas" w:hAnsi="Consolas" w:cs="Consolas"/>
          <w:color w:val="2B91AF"/>
          <w:sz w:val="19"/>
          <w:szCs w:val="19"/>
        </w:rPr>
        <w:t>Connection</w:t>
      </w:r>
      <w:r>
        <w:t>).</w:t>
      </w:r>
    </w:p>
    <w:p w:rsidR="00BD2227" w:rsidRDefault="00BD2227" w:rsidP="001B3D70">
      <w:r>
        <w:rPr>
          <w:noProof/>
        </w:rPr>
        <w:drawing>
          <wp:inline distT="0" distB="0" distL="0" distR="0" wp14:anchorId="08ED0B8E" wp14:editId="7085E1FE">
            <wp:extent cx="2304000" cy="1232640"/>
            <wp:effectExtent l="0" t="0" r="127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23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DB" w:rsidRDefault="001B3D70" w:rsidP="001B3D70">
      <w:pPr>
        <w:rPr>
          <w:highlight w:val="white"/>
        </w:rPr>
      </w:pPr>
      <w:r>
        <w:t>— Chaque vue</w:t>
      </w:r>
      <w:r>
        <w:rPr>
          <w:highlight w:val="white"/>
        </w:rPr>
        <w:t xml:space="preserve"> </w:t>
      </w:r>
    </w:p>
    <w:p w:rsidR="00E7764F" w:rsidRDefault="00E7764F" w:rsidP="001B3D70">
      <w:pPr>
        <w:rPr>
          <w:highlight w:val="white"/>
        </w:rPr>
      </w:pPr>
      <w:r>
        <w:rPr>
          <w:highlight w:val="white"/>
        </w:rPr>
        <w:t xml:space="preserve">Chaque vue est </w:t>
      </w:r>
      <w:r w:rsidR="00E30B69">
        <w:rPr>
          <w:highlight w:val="white"/>
        </w:rPr>
        <w:t>affichée</w:t>
      </w:r>
      <w:r>
        <w:rPr>
          <w:highlight w:val="white"/>
        </w:rPr>
        <w:t xml:space="preserve"> à partir du script : Program.cs</w:t>
      </w:r>
    </w:p>
    <w:p w:rsidR="00E7764F" w:rsidRDefault="00271A11" w:rsidP="001B3D70">
      <w:pPr>
        <w:rPr>
          <w:rFonts w:ascii="Consolas" w:hAnsi="Consolas" w:cs="Consolas"/>
          <w:color w:val="000000"/>
          <w:sz w:val="19"/>
          <w:szCs w:val="19"/>
        </w:rPr>
      </w:pPr>
      <w:r w:rsidRPr="001B3D70">
        <w:t>Utilisateurs standard</w:t>
      </w:r>
      <w:r w:rsidRPr="006E6F68">
        <w:rPr>
          <w:rFonts w:ascii="Consolas" w:hAnsi="Consolas" w:cs="Consolas"/>
          <w:color w:val="0000FF"/>
          <w:sz w:val="19"/>
          <w:szCs w:val="19"/>
        </w:rPr>
        <w:t xml:space="preserve"> : </w:t>
      </w:r>
      <w:r w:rsidR="00E7764F" w:rsidRPr="006E6F68">
        <w:rPr>
          <w:rFonts w:ascii="Consolas" w:hAnsi="Consolas" w:cs="Consolas"/>
          <w:color w:val="0000FF"/>
          <w:sz w:val="19"/>
          <w:szCs w:val="19"/>
        </w:rPr>
        <w:t>static</w:t>
      </w:r>
      <w:r w:rsidR="00E7764F" w:rsidRPr="006E6F6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7764F" w:rsidRPr="006E6F68">
        <w:rPr>
          <w:rFonts w:ascii="Consolas" w:hAnsi="Consolas" w:cs="Consolas"/>
          <w:color w:val="0000FF"/>
          <w:sz w:val="19"/>
          <w:szCs w:val="19"/>
        </w:rPr>
        <w:t>void</w:t>
      </w:r>
      <w:r w:rsidR="00E7764F" w:rsidRPr="006E6F68">
        <w:rPr>
          <w:rFonts w:ascii="Consolas" w:hAnsi="Consolas" w:cs="Consolas"/>
          <w:color w:val="000000"/>
          <w:sz w:val="19"/>
          <w:szCs w:val="19"/>
        </w:rPr>
        <w:t xml:space="preserve"> DisplayStandardMenu(</w:t>
      </w:r>
      <w:r w:rsidR="00E7764F" w:rsidRPr="006E6F68">
        <w:rPr>
          <w:rFonts w:ascii="Consolas" w:hAnsi="Consolas" w:cs="Consolas"/>
          <w:color w:val="2B91AF"/>
          <w:sz w:val="19"/>
          <w:szCs w:val="19"/>
        </w:rPr>
        <w:t>Connection</w:t>
      </w:r>
      <w:r w:rsidR="00E7764F" w:rsidRPr="006E6F68">
        <w:rPr>
          <w:rFonts w:ascii="Consolas" w:hAnsi="Consolas" w:cs="Consolas"/>
          <w:color w:val="000000"/>
          <w:sz w:val="19"/>
          <w:szCs w:val="19"/>
        </w:rPr>
        <w:t>)</w:t>
      </w:r>
    </w:p>
    <w:p w:rsidR="00BD2227" w:rsidRPr="006E6F68" w:rsidRDefault="00BD2227" w:rsidP="001B3D70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66B6A8B" wp14:editId="004FAC9F">
            <wp:extent cx="5619750" cy="9715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4F" w:rsidRDefault="00271A11" w:rsidP="001B3D70">
      <w:pPr>
        <w:rPr>
          <w:rFonts w:ascii="Consolas" w:hAnsi="Consolas" w:cs="Consolas"/>
          <w:color w:val="000000"/>
          <w:sz w:val="19"/>
          <w:szCs w:val="19"/>
        </w:rPr>
      </w:pPr>
      <w:r>
        <w:t>Analyste/Décisionnaire</w:t>
      </w:r>
      <w:r w:rsidRPr="006E6F68">
        <w:rPr>
          <w:rFonts w:ascii="Consolas" w:hAnsi="Consolas" w:cs="Consolas"/>
          <w:color w:val="0000FF"/>
          <w:sz w:val="19"/>
          <w:szCs w:val="19"/>
        </w:rPr>
        <w:t xml:space="preserve"> :</w:t>
      </w:r>
      <w:r w:rsidR="00E7764F" w:rsidRPr="006E6F68">
        <w:rPr>
          <w:rFonts w:ascii="Consolas" w:hAnsi="Consolas" w:cs="Consolas"/>
          <w:color w:val="0000FF"/>
          <w:sz w:val="19"/>
          <w:szCs w:val="19"/>
        </w:rPr>
        <w:t>static</w:t>
      </w:r>
      <w:r w:rsidR="00E7764F" w:rsidRPr="006E6F6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7764F" w:rsidRPr="006E6F68">
        <w:rPr>
          <w:rFonts w:ascii="Consolas" w:hAnsi="Consolas" w:cs="Consolas"/>
          <w:color w:val="0000FF"/>
          <w:sz w:val="19"/>
          <w:szCs w:val="19"/>
        </w:rPr>
        <w:t>void</w:t>
      </w:r>
      <w:r w:rsidR="00E7764F" w:rsidRPr="006E6F68">
        <w:rPr>
          <w:rFonts w:ascii="Consolas" w:hAnsi="Consolas" w:cs="Consolas"/>
          <w:color w:val="000000"/>
          <w:sz w:val="19"/>
          <w:szCs w:val="19"/>
        </w:rPr>
        <w:t xml:space="preserve"> DisplayBusinessMenu(</w:t>
      </w:r>
      <w:r w:rsidR="00E7764F" w:rsidRPr="006E6F68">
        <w:rPr>
          <w:rFonts w:ascii="Consolas" w:hAnsi="Consolas" w:cs="Consolas"/>
          <w:color w:val="2B91AF"/>
          <w:sz w:val="19"/>
          <w:szCs w:val="19"/>
        </w:rPr>
        <w:t>Connection</w:t>
      </w:r>
      <w:r w:rsidR="00E7764F" w:rsidRPr="006E6F68">
        <w:rPr>
          <w:rFonts w:ascii="Consolas" w:hAnsi="Consolas" w:cs="Consolas"/>
          <w:color w:val="000000"/>
          <w:sz w:val="19"/>
          <w:szCs w:val="19"/>
        </w:rPr>
        <w:t xml:space="preserve"> connection)</w:t>
      </w:r>
    </w:p>
    <w:p w:rsidR="00BD2227" w:rsidRPr="006E6F68" w:rsidRDefault="00BD2227" w:rsidP="001B3D70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8427713" wp14:editId="3295AA57">
            <wp:extent cx="6300470" cy="773430"/>
            <wp:effectExtent l="0" t="0" r="5080" b="762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4F" w:rsidRPr="006E6F68" w:rsidRDefault="006E6F68" w:rsidP="001B3D70">
      <w:pPr>
        <w:rPr>
          <w:highlight w:val="white"/>
        </w:rPr>
      </w:pPr>
      <w:r>
        <w:t>Administrateur :</w:t>
      </w:r>
      <w:r w:rsidRPr="006E6F6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E7764F" w:rsidRPr="006E6F68">
        <w:rPr>
          <w:rFonts w:ascii="Consolas" w:hAnsi="Consolas" w:cs="Consolas"/>
          <w:color w:val="0000FF"/>
          <w:sz w:val="19"/>
          <w:szCs w:val="19"/>
        </w:rPr>
        <w:t>static</w:t>
      </w:r>
      <w:r w:rsidR="00E7764F" w:rsidRPr="006E6F6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7764F" w:rsidRPr="006E6F68">
        <w:rPr>
          <w:rFonts w:ascii="Consolas" w:hAnsi="Consolas" w:cs="Consolas"/>
          <w:color w:val="0000FF"/>
          <w:sz w:val="19"/>
          <w:szCs w:val="19"/>
        </w:rPr>
        <w:t>void</w:t>
      </w:r>
      <w:r w:rsidR="00E7764F" w:rsidRPr="006E6F68">
        <w:rPr>
          <w:rFonts w:ascii="Consolas" w:hAnsi="Consolas" w:cs="Consolas"/>
          <w:color w:val="000000"/>
          <w:sz w:val="19"/>
          <w:szCs w:val="19"/>
        </w:rPr>
        <w:t xml:space="preserve"> DisplayAdminMenu(</w:t>
      </w:r>
      <w:r w:rsidR="00E7764F" w:rsidRPr="006E6F68">
        <w:rPr>
          <w:rFonts w:ascii="Consolas" w:hAnsi="Consolas" w:cs="Consolas"/>
          <w:color w:val="2B91AF"/>
          <w:sz w:val="19"/>
          <w:szCs w:val="19"/>
        </w:rPr>
        <w:t>Connection</w:t>
      </w:r>
      <w:r w:rsidR="00E7764F" w:rsidRPr="006E6F68">
        <w:rPr>
          <w:rFonts w:ascii="Consolas" w:hAnsi="Consolas" w:cs="Consolas"/>
          <w:color w:val="000000"/>
          <w:sz w:val="19"/>
          <w:szCs w:val="19"/>
        </w:rPr>
        <w:t xml:space="preserve"> connection)</w:t>
      </w:r>
    </w:p>
    <w:p w:rsidR="005733DB" w:rsidRPr="006E6F68" w:rsidRDefault="00BD2227">
      <w:pPr>
        <w:rPr>
          <w:highlight w:val="white"/>
        </w:rPr>
      </w:pPr>
      <w:r>
        <w:rPr>
          <w:noProof/>
        </w:rPr>
        <w:drawing>
          <wp:inline distT="0" distB="0" distL="0" distR="0" wp14:anchorId="76BD64B9" wp14:editId="75B3FDE5">
            <wp:extent cx="3114675" cy="523875"/>
            <wp:effectExtent l="0" t="0" r="9525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D5" w:rsidRPr="00826F36" w:rsidRDefault="00F24AD5">
      <w:pPr>
        <w:rPr>
          <w:rFonts w:eastAsiaTheme="majorEastAsia" w:cstheme="majorBidi"/>
          <w:b/>
          <w:color w:val="3F251D" w:themeColor="accent1"/>
          <w:sz w:val="32"/>
          <w:szCs w:val="30"/>
        </w:rPr>
      </w:pPr>
      <w:r w:rsidRPr="00826F36">
        <w:br w:type="page"/>
      </w:r>
    </w:p>
    <w:p w:rsidR="005733DB" w:rsidRPr="00ED5686" w:rsidRDefault="005733DB" w:rsidP="005733DB">
      <w:pPr>
        <w:pStyle w:val="Titre1"/>
        <w:rPr>
          <w:lang w:val="en-GB"/>
        </w:rPr>
      </w:pPr>
      <w:bookmarkStart w:id="18" w:name="_Toc504333205"/>
      <w:r w:rsidRPr="00ED5686">
        <w:rPr>
          <w:lang w:val="en-GB"/>
        </w:rPr>
        <w:lastRenderedPageBreak/>
        <w:t>References</w:t>
      </w:r>
      <w:bookmarkEnd w:id="18"/>
    </w:p>
    <w:p w:rsidR="001B3D70" w:rsidRPr="0051319B" w:rsidRDefault="0051319B" w:rsidP="001B3D70">
      <w:pPr>
        <w:rPr>
          <w:lang w:val="en-GB"/>
        </w:rPr>
      </w:pPr>
      <w:r w:rsidRPr="0051319B">
        <w:rPr>
          <w:lang w:val="en-GB"/>
        </w:rPr>
        <w:t xml:space="preserve">MongoDB C# Driver Cheat Sheet </w:t>
      </w:r>
      <w:r>
        <w:rPr>
          <w:lang w:val="en-GB"/>
        </w:rPr>
        <w:t xml:space="preserve">: </w:t>
      </w:r>
      <w:hyperlink r:id="rId60" w:history="1">
        <w:r w:rsidR="000F4688" w:rsidRPr="00EE2548">
          <w:rPr>
            <w:rStyle w:val="Lienhypertexte"/>
            <w:lang w:val="en-GB"/>
          </w:rPr>
          <w:t>http://www.layerworks.com/blog/2014/11/11/mongodb-shell-csharp-driver-comparison-cheat-cheet</w:t>
        </w:r>
      </w:hyperlink>
    </w:p>
    <w:p w:rsidR="002B4677" w:rsidRPr="00D0268E" w:rsidRDefault="00D0268E" w:rsidP="001B3D70">
      <w:pPr>
        <w:rPr>
          <w:lang w:val="en-GB"/>
        </w:rPr>
      </w:pPr>
      <w:r w:rsidRPr="00D0268E">
        <w:rPr>
          <w:lang w:val="en-GB"/>
        </w:rPr>
        <w:t xml:space="preserve">Aggregation in </w:t>
      </w:r>
      <w:r>
        <w:rPr>
          <w:lang w:val="en-GB"/>
        </w:rPr>
        <w:t>c# :</w:t>
      </w:r>
      <w:hyperlink r:id="rId61" w:history="1">
        <w:r w:rsidR="00145312" w:rsidRPr="00EE2548">
          <w:rPr>
            <w:rStyle w:val="Lienhypertexte"/>
            <w:lang w:val="en-GB"/>
          </w:rPr>
          <w:t>https://www.chrismckee.co.uk/mongo-aggregation-in-c/</w:t>
        </w:r>
      </w:hyperlink>
    </w:p>
    <w:p w:rsidR="002B4677" w:rsidRPr="00A60F90" w:rsidRDefault="00A60F90" w:rsidP="001B3D70">
      <w:pPr>
        <w:rPr>
          <w:lang w:val="en-GB"/>
        </w:rPr>
      </w:pPr>
      <w:r w:rsidRPr="00A60F90">
        <w:rPr>
          <w:lang w:val="en-GB"/>
        </w:rPr>
        <w:t>How to MongoDB in C#</w:t>
      </w:r>
      <w:r>
        <w:rPr>
          <w:lang w:val="en-GB"/>
        </w:rPr>
        <w:t xml:space="preserve"> : </w:t>
      </w:r>
      <w:hyperlink r:id="rId62" w:history="1">
        <w:r w:rsidR="0051319B" w:rsidRPr="00EE2548">
          <w:rPr>
            <w:rStyle w:val="Lienhypertexte"/>
            <w:lang w:val="en-GB"/>
          </w:rPr>
          <w:t>https://blog.oz-code.com/how-to-mongodb-in-c-part-1/</w:t>
        </w:r>
      </w:hyperlink>
    </w:p>
    <w:p w:rsidR="00F6102A" w:rsidRDefault="00145312" w:rsidP="00145312">
      <w:pPr>
        <w:rPr>
          <w:lang w:val="en-GB"/>
        </w:rPr>
      </w:pPr>
      <w:r w:rsidRPr="00145312">
        <w:rPr>
          <w:lang w:val="en-GB"/>
        </w:rPr>
        <w:t>Mapping Classes</w:t>
      </w:r>
      <w:r>
        <w:rPr>
          <w:lang w:val="en-GB"/>
        </w:rPr>
        <w:t xml:space="preserve"> : </w:t>
      </w:r>
      <w:hyperlink r:id="rId63" w:history="1">
        <w:r w:rsidR="00A60F90" w:rsidRPr="00EE2548">
          <w:rPr>
            <w:rStyle w:val="Lienhypertexte"/>
            <w:lang w:val="en-GB"/>
          </w:rPr>
          <w:t>http://mongodb.github.io/mongo-csharp-driver/2.0/reference/bson/mapping/</w:t>
        </w:r>
      </w:hyperlink>
    </w:p>
    <w:p w:rsidR="00F6102A" w:rsidRDefault="00F6102A" w:rsidP="00145312">
      <w:pPr>
        <w:rPr>
          <w:lang w:val="en-GB"/>
        </w:rPr>
      </w:pPr>
      <w:r>
        <w:rPr>
          <w:lang w:val="en-GB"/>
        </w:rPr>
        <w:t xml:space="preserve">Map reduce example : </w:t>
      </w:r>
      <w:hyperlink r:id="rId64" w:history="1">
        <w:r w:rsidRPr="00EE2548">
          <w:rPr>
            <w:rStyle w:val="Lienhypertexte"/>
            <w:lang w:val="en-GB"/>
          </w:rPr>
          <w:t>https://gist.github.com/maxwedwards/4588041</w:t>
        </w:r>
      </w:hyperlink>
    </w:p>
    <w:p w:rsidR="00B179FF" w:rsidRPr="00B179FF" w:rsidRDefault="003952A7" w:rsidP="00145312">
      <w:pPr>
        <w:rPr>
          <w:color w:val="993E21" w:themeColor="hyperlink"/>
          <w:u w:val="single"/>
          <w:lang w:val="en-GB"/>
        </w:rPr>
      </w:pPr>
      <w:r w:rsidRPr="003952A7">
        <w:rPr>
          <w:lang w:val="en-GB"/>
        </w:rPr>
        <w:t>MongoDB Driver Admin Quick Tour</w:t>
      </w:r>
      <w:r>
        <w:rPr>
          <w:lang w:val="en-GB"/>
        </w:rPr>
        <w:t xml:space="preserve"> : </w:t>
      </w:r>
      <w:hyperlink r:id="rId65" w:history="1">
        <w:r w:rsidR="006009F3" w:rsidRPr="00EE2548">
          <w:rPr>
            <w:rStyle w:val="Lienhypertexte"/>
            <w:lang w:val="en-GB"/>
          </w:rPr>
          <w:t>http://mongodb.github.io/mongo-csharp-driver/2.4/getting_started/admin_quick_tour/</w:t>
        </w:r>
      </w:hyperlink>
    </w:p>
    <w:p w:rsidR="00B179FF" w:rsidRDefault="00B179FF" w:rsidP="00145312">
      <w:pPr>
        <w:rPr>
          <w:rStyle w:val="Lienhypertexte"/>
          <w:lang w:val="en-GB"/>
        </w:rPr>
      </w:pPr>
      <w:r w:rsidRPr="00B179FF">
        <w:rPr>
          <w:lang w:val="en-GB"/>
        </w:rPr>
        <w:t>Database Commands</w:t>
      </w:r>
      <w:r>
        <w:rPr>
          <w:lang w:val="en-GB"/>
        </w:rPr>
        <w:t xml:space="preserve"> : </w:t>
      </w:r>
      <w:hyperlink r:id="rId66" w:history="1">
        <w:r w:rsidRPr="00111BDF">
          <w:rPr>
            <w:rStyle w:val="Lienhypertexte"/>
            <w:lang w:val="en-GB"/>
          </w:rPr>
          <w:t>https://docs.mongodb.com/manual/reference/command/</w:t>
        </w:r>
      </w:hyperlink>
    </w:p>
    <w:p w:rsidR="00F4728E" w:rsidRDefault="00F4728E" w:rsidP="00145312">
      <w:pPr>
        <w:rPr>
          <w:lang w:val="en-GB"/>
        </w:rPr>
      </w:pPr>
      <w:r>
        <w:rPr>
          <w:lang w:val="en-GB"/>
        </w:rPr>
        <w:t xml:space="preserve">Remove field from doc : </w:t>
      </w:r>
      <w:hyperlink r:id="rId67" w:history="1">
        <w:r w:rsidR="007F40CB" w:rsidRPr="007E47E0">
          <w:rPr>
            <w:rStyle w:val="Lienhypertexte"/>
            <w:lang w:val="en-GB"/>
          </w:rPr>
          <w:t>https://www.mkyong.com/mongodb/mongodb-how-to-remove-a-field-from-document/</w:t>
        </w:r>
      </w:hyperlink>
      <w:r w:rsidRPr="00F4728E">
        <w:rPr>
          <w:lang w:val="en-GB"/>
        </w:rPr>
        <w:t>)</w:t>
      </w:r>
    </w:p>
    <w:p w:rsidR="00F4728E" w:rsidRPr="00F4728E" w:rsidRDefault="00F4728E" w:rsidP="00145312">
      <w:pPr>
        <w:rPr>
          <w:lang w:val="en-GB"/>
        </w:rPr>
      </w:pPr>
    </w:p>
    <w:p w:rsidR="00B179FF" w:rsidRDefault="00B179FF" w:rsidP="00145312">
      <w:pPr>
        <w:rPr>
          <w:lang w:val="en-GB"/>
        </w:rPr>
      </w:pPr>
    </w:p>
    <w:p w:rsidR="003952A7" w:rsidRDefault="003952A7" w:rsidP="00145312">
      <w:pPr>
        <w:rPr>
          <w:lang w:val="en-GB"/>
        </w:rPr>
      </w:pPr>
    </w:p>
    <w:p w:rsidR="00F6102A" w:rsidRPr="00F6102A" w:rsidRDefault="00F6102A" w:rsidP="00145312">
      <w:pPr>
        <w:rPr>
          <w:lang w:val="en-GB"/>
        </w:rPr>
      </w:pPr>
    </w:p>
    <w:p w:rsidR="00A73D46" w:rsidRPr="00145312" w:rsidRDefault="00A73D46" w:rsidP="001B3D70">
      <w:pPr>
        <w:rPr>
          <w:lang w:val="en-GB"/>
        </w:rPr>
      </w:pPr>
    </w:p>
    <w:p w:rsidR="002B4677" w:rsidRPr="00145312" w:rsidRDefault="002B4677" w:rsidP="001B3D70">
      <w:pPr>
        <w:rPr>
          <w:lang w:val="en-GB"/>
        </w:rPr>
      </w:pPr>
    </w:p>
    <w:p w:rsidR="002B4677" w:rsidRPr="00145312" w:rsidRDefault="002B4677" w:rsidP="001B3D70">
      <w:pPr>
        <w:rPr>
          <w:highlight w:val="white"/>
          <w:lang w:val="en-GB"/>
        </w:rPr>
      </w:pPr>
    </w:p>
    <w:sectPr w:rsidR="002B4677" w:rsidRPr="00145312" w:rsidSect="00111D55">
      <w:footerReference w:type="default" r:id="rId68"/>
      <w:pgSz w:w="11906" w:h="16838" w:code="9"/>
      <w:pgMar w:top="851" w:right="991" w:bottom="284" w:left="993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2B9F" w:rsidRDefault="00B72B9F">
      <w:pPr>
        <w:spacing w:before="0" w:after="0" w:line="240" w:lineRule="auto"/>
      </w:pPr>
      <w:r>
        <w:separator/>
      </w:r>
    </w:p>
  </w:endnote>
  <w:endnote w:type="continuationSeparator" w:id="0">
    <w:p w:rsidR="00B72B9F" w:rsidRDefault="00B72B9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b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6F36" w:rsidRDefault="00826F36">
    <w:pPr>
      <w:pStyle w:val="Pieddepage"/>
    </w:pPr>
    <w:r>
      <w:rPr>
        <w:lang w:bidi="fr-FR"/>
      </w:rPr>
      <w:t xml:space="preserve">PAGE </w:t>
    </w:r>
    <w:r>
      <w:rPr>
        <w:lang w:bidi="fr-FR"/>
      </w:rPr>
      <w:fldChar w:fldCharType="begin"/>
    </w:r>
    <w:r>
      <w:rPr>
        <w:lang w:bidi="fr-FR"/>
      </w:rPr>
      <w:instrText xml:space="preserve"> PAGE  \* Arabic  \* MERGEFORMAT </w:instrText>
    </w:r>
    <w:r>
      <w:rPr>
        <w:lang w:bidi="fr-FR"/>
      </w:rPr>
      <w:fldChar w:fldCharType="separate"/>
    </w:r>
    <w:r w:rsidR="001F2CB3">
      <w:rPr>
        <w:noProof/>
        <w:lang w:bidi="fr-FR"/>
      </w:rPr>
      <w:t>20</w:t>
    </w:r>
    <w:r>
      <w:rPr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2B9F" w:rsidRDefault="00B72B9F">
      <w:pPr>
        <w:spacing w:before="0" w:after="0" w:line="240" w:lineRule="auto"/>
      </w:pPr>
      <w:r>
        <w:separator/>
      </w:r>
    </w:p>
  </w:footnote>
  <w:footnote w:type="continuationSeparator" w:id="0">
    <w:p w:rsidR="00B72B9F" w:rsidRDefault="00B72B9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33F515C"/>
    <w:multiLevelType w:val="hybridMultilevel"/>
    <w:tmpl w:val="74BA783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0D0D0D"/>
    <w:multiLevelType w:val="hybridMultilevel"/>
    <w:tmpl w:val="BB1CC6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394C5C8B"/>
    <w:multiLevelType w:val="hybridMultilevel"/>
    <w:tmpl w:val="4C34F7C8"/>
    <w:lvl w:ilvl="0" w:tplc="5D0885B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99965D0"/>
    <w:multiLevelType w:val="hybridMultilevel"/>
    <w:tmpl w:val="6B3AE9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5"/>
  </w:num>
  <w:num w:numId="10">
    <w:abstractNumId w:val="12"/>
  </w:num>
  <w:num w:numId="11">
    <w:abstractNumId w:val="19"/>
  </w:num>
  <w:num w:numId="12">
    <w:abstractNumId w:val="17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4"/>
  </w:num>
  <w:num w:numId="22">
    <w:abstractNumId w:val="18"/>
  </w:num>
  <w:num w:numId="23">
    <w:abstractNumId w:val="16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88F"/>
    <w:rsid w:val="000058C2"/>
    <w:rsid w:val="000218D6"/>
    <w:rsid w:val="00022218"/>
    <w:rsid w:val="000254FC"/>
    <w:rsid w:val="000257F3"/>
    <w:rsid w:val="0004346E"/>
    <w:rsid w:val="00045DA2"/>
    <w:rsid w:val="000509FA"/>
    <w:rsid w:val="000539A5"/>
    <w:rsid w:val="00056457"/>
    <w:rsid w:val="0006041E"/>
    <w:rsid w:val="00072042"/>
    <w:rsid w:val="000748AA"/>
    <w:rsid w:val="00093F47"/>
    <w:rsid w:val="000A5EF9"/>
    <w:rsid w:val="000B4D77"/>
    <w:rsid w:val="000B5FEE"/>
    <w:rsid w:val="000D4C39"/>
    <w:rsid w:val="000D6161"/>
    <w:rsid w:val="000D6AA5"/>
    <w:rsid w:val="000E70A2"/>
    <w:rsid w:val="000F4688"/>
    <w:rsid w:val="000F4A9E"/>
    <w:rsid w:val="000F6952"/>
    <w:rsid w:val="00103E62"/>
    <w:rsid w:val="001045DB"/>
    <w:rsid w:val="00105548"/>
    <w:rsid w:val="001072E1"/>
    <w:rsid w:val="00111D55"/>
    <w:rsid w:val="00113323"/>
    <w:rsid w:val="00115DAB"/>
    <w:rsid w:val="00135964"/>
    <w:rsid w:val="00145312"/>
    <w:rsid w:val="001638F6"/>
    <w:rsid w:val="0016629C"/>
    <w:rsid w:val="00174416"/>
    <w:rsid w:val="001902D6"/>
    <w:rsid w:val="0019692D"/>
    <w:rsid w:val="001A0449"/>
    <w:rsid w:val="001A2000"/>
    <w:rsid w:val="001B3D70"/>
    <w:rsid w:val="001C3AE5"/>
    <w:rsid w:val="001C6FDA"/>
    <w:rsid w:val="001D0BB6"/>
    <w:rsid w:val="001E3030"/>
    <w:rsid w:val="001E4083"/>
    <w:rsid w:val="001E7D59"/>
    <w:rsid w:val="001F2CB3"/>
    <w:rsid w:val="00200AA2"/>
    <w:rsid w:val="00210696"/>
    <w:rsid w:val="002148AA"/>
    <w:rsid w:val="00234B31"/>
    <w:rsid w:val="00246948"/>
    <w:rsid w:val="0024753B"/>
    <w:rsid w:val="00260283"/>
    <w:rsid w:val="00270EFE"/>
    <w:rsid w:val="00271A11"/>
    <w:rsid w:val="002852AB"/>
    <w:rsid w:val="00297C4A"/>
    <w:rsid w:val="002A67D9"/>
    <w:rsid w:val="002B1ECA"/>
    <w:rsid w:val="002B2FA2"/>
    <w:rsid w:val="002B4677"/>
    <w:rsid w:val="002C72BF"/>
    <w:rsid w:val="002D232C"/>
    <w:rsid w:val="002D5144"/>
    <w:rsid w:val="002D5915"/>
    <w:rsid w:val="002E43F0"/>
    <w:rsid w:val="002F60EB"/>
    <w:rsid w:val="002F7795"/>
    <w:rsid w:val="00307C19"/>
    <w:rsid w:val="003123A1"/>
    <w:rsid w:val="00314D7D"/>
    <w:rsid w:val="003209D6"/>
    <w:rsid w:val="00321C9C"/>
    <w:rsid w:val="003328AE"/>
    <w:rsid w:val="003336D5"/>
    <w:rsid w:val="00334A73"/>
    <w:rsid w:val="003354BA"/>
    <w:rsid w:val="003422FF"/>
    <w:rsid w:val="003471D1"/>
    <w:rsid w:val="00347E3E"/>
    <w:rsid w:val="00357E94"/>
    <w:rsid w:val="00364B6F"/>
    <w:rsid w:val="00370B2C"/>
    <w:rsid w:val="00382602"/>
    <w:rsid w:val="003952A7"/>
    <w:rsid w:val="003961E3"/>
    <w:rsid w:val="003962AF"/>
    <w:rsid w:val="00396FE4"/>
    <w:rsid w:val="003A6079"/>
    <w:rsid w:val="003A6690"/>
    <w:rsid w:val="003B0F81"/>
    <w:rsid w:val="003B2021"/>
    <w:rsid w:val="003B490D"/>
    <w:rsid w:val="003C2578"/>
    <w:rsid w:val="003C7026"/>
    <w:rsid w:val="003D1B3A"/>
    <w:rsid w:val="003D7BD4"/>
    <w:rsid w:val="003E3BDC"/>
    <w:rsid w:val="003E55A3"/>
    <w:rsid w:val="003E6361"/>
    <w:rsid w:val="003F5C13"/>
    <w:rsid w:val="0040570D"/>
    <w:rsid w:val="00411739"/>
    <w:rsid w:val="00411F70"/>
    <w:rsid w:val="00417E4B"/>
    <w:rsid w:val="00421A06"/>
    <w:rsid w:val="00423E66"/>
    <w:rsid w:val="004262E6"/>
    <w:rsid w:val="004269E1"/>
    <w:rsid w:val="004308F3"/>
    <w:rsid w:val="0043772A"/>
    <w:rsid w:val="004450B6"/>
    <w:rsid w:val="00457F15"/>
    <w:rsid w:val="00467F0A"/>
    <w:rsid w:val="00476EFF"/>
    <w:rsid w:val="00482A2F"/>
    <w:rsid w:val="0048440C"/>
    <w:rsid w:val="004905A6"/>
    <w:rsid w:val="00492A02"/>
    <w:rsid w:val="00493F0E"/>
    <w:rsid w:val="004952C4"/>
    <w:rsid w:val="0049703B"/>
    <w:rsid w:val="004A0B87"/>
    <w:rsid w:val="004B5782"/>
    <w:rsid w:val="004C4C62"/>
    <w:rsid w:val="004C538D"/>
    <w:rsid w:val="004D187E"/>
    <w:rsid w:val="004D4575"/>
    <w:rsid w:val="004D706F"/>
    <w:rsid w:val="004D7A04"/>
    <w:rsid w:val="004F299A"/>
    <w:rsid w:val="00502D39"/>
    <w:rsid w:val="00505EAF"/>
    <w:rsid w:val="005114E1"/>
    <w:rsid w:val="0051319B"/>
    <w:rsid w:val="005223C1"/>
    <w:rsid w:val="0053078C"/>
    <w:rsid w:val="00532FB9"/>
    <w:rsid w:val="00551F0C"/>
    <w:rsid w:val="005651DF"/>
    <w:rsid w:val="005665A8"/>
    <w:rsid w:val="005733DB"/>
    <w:rsid w:val="00581C2F"/>
    <w:rsid w:val="00590423"/>
    <w:rsid w:val="00591B3E"/>
    <w:rsid w:val="00593D7B"/>
    <w:rsid w:val="005A1C5A"/>
    <w:rsid w:val="005A3451"/>
    <w:rsid w:val="005B25C9"/>
    <w:rsid w:val="005D3E8D"/>
    <w:rsid w:val="005E46DE"/>
    <w:rsid w:val="006009F3"/>
    <w:rsid w:val="00616D62"/>
    <w:rsid w:val="00631723"/>
    <w:rsid w:val="00645C2C"/>
    <w:rsid w:val="00650BBD"/>
    <w:rsid w:val="00652E0F"/>
    <w:rsid w:val="006534F5"/>
    <w:rsid w:val="0065418B"/>
    <w:rsid w:val="00660F22"/>
    <w:rsid w:val="00670B47"/>
    <w:rsid w:val="00671AE4"/>
    <w:rsid w:val="00672518"/>
    <w:rsid w:val="006726B4"/>
    <w:rsid w:val="006729EB"/>
    <w:rsid w:val="00676366"/>
    <w:rsid w:val="00687B6C"/>
    <w:rsid w:val="0069078D"/>
    <w:rsid w:val="00690EFD"/>
    <w:rsid w:val="006A00C9"/>
    <w:rsid w:val="006B1942"/>
    <w:rsid w:val="006B4575"/>
    <w:rsid w:val="006C7EB0"/>
    <w:rsid w:val="006D1850"/>
    <w:rsid w:val="006D67F8"/>
    <w:rsid w:val="006D77F2"/>
    <w:rsid w:val="006E6F68"/>
    <w:rsid w:val="007021DE"/>
    <w:rsid w:val="00722309"/>
    <w:rsid w:val="00732607"/>
    <w:rsid w:val="00744290"/>
    <w:rsid w:val="0075289C"/>
    <w:rsid w:val="00761409"/>
    <w:rsid w:val="007619DA"/>
    <w:rsid w:val="007628B6"/>
    <w:rsid w:val="00763039"/>
    <w:rsid w:val="007718D7"/>
    <w:rsid w:val="0078032A"/>
    <w:rsid w:val="0078729D"/>
    <w:rsid w:val="00792844"/>
    <w:rsid w:val="00793A49"/>
    <w:rsid w:val="007B454D"/>
    <w:rsid w:val="007B60A8"/>
    <w:rsid w:val="007B6B8E"/>
    <w:rsid w:val="007C1787"/>
    <w:rsid w:val="007C6289"/>
    <w:rsid w:val="007D1AA6"/>
    <w:rsid w:val="007E0777"/>
    <w:rsid w:val="007E612C"/>
    <w:rsid w:val="007F06F0"/>
    <w:rsid w:val="007F2861"/>
    <w:rsid w:val="007F3D00"/>
    <w:rsid w:val="007F40CB"/>
    <w:rsid w:val="007F443E"/>
    <w:rsid w:val="0081224F"/>
    <w:rsid w:val="0081368A"/>
    <w:rsid w:val="00813F4F"/>
    <w:rsid w:val="008170D3"/>
    <w:rsid w:val="008171F5"/>
    <w:rsid w:val="00821455"/>
    <w:rsid w:val="00826F36"/>
    <w:rsid w:val="00842511"/>
    <w:rsid w:val="00844483"/>
    <w:rsid w:val="00861D82"/>
    <w:rsid w:val="008645E7"/>
    <w:rsid w:val="00867E08"/>
    <w:rsid w:val="008715C8"/>
    <w:rsid w:val="00884BF8"/>
    <w:rsid w:val="00887C06"/>
    <w:rsid w:val="00894CD4"/>
    <w:rsid w:val="008A20E2"/>
    <w:rsid w:val="008A6BBF"/>
    <w:rsid w:val="008C6905"/>
    <w:rsid w:val="008F3AF1"/>
    <w:rsid w:val="00934F1C"/>
    <w:rsid w:val="009412BB"/>
    <w:rsid w:val="00944422"/>
    <w:rsid w:val="00965B15"/>
    <w:rsid w:val="009756A2"/>
    <w:rsid w:val="009863C6"/>
    <w:rsid w:val="00986733"/>
    <w:rsid w:val="009A2E25"/>
    <w:rsid w:val="009A46D2"/>
    <w:rsid w:val="009A4D85"/>
    <w:rsid w:val="009A78D3"/>
    <w:rsid w:val="009B7F32"/>
    <w:rsid w:val="009C4086"/>
    <w:rsid w:val="009D2231"/>
    <w:rsid w:val="009D30B5"/>
    <w:rsid w:val="009E1B32"/>
    <w:rsid w:val="009E28DB"/>
    <w:rsid w:val="009E2D71"/>
    <w:rsid w:val="009E4F94"/>
    <w:rsid w:val="009E64D7"/>
    <w:rsid w:val="00A024AC"/>
    <w:rsid w:val="00A122DB"/>
    <w:rsid w:val="00A179E9"/>
    <w:rsid w:val="00A21127"/>
    <w:rsid w:val="00A2488F"/>
    <w:rsid w:val="00A30774"/>
    <w:rsid w:val="00A60F90"/>
    <w:rsid w:val="00A64E2B"/>
    <w:rsid w:val="00A73D46"/>
    <w:rsid w:val="00A80713"/>
    <w:rsid w:val="00A872C0"/>
    <w:rsid w:val="00A9008F"/>
    <w:rsid w:val="00A907DF"/>
    <w:rsid w:val="00A97786"/>
    <w:rsid w:val="00AA25C0"/>
    <w:rsid w:val="00AA6651"/>
    <w:rsid w:val="00AA7291"/>
    <w:rsid w:val="00AB088C"/>
    <w:rsid w:val="00AB1DA8"/>
    <w:rsid w:val="00AC49D2"/>
    <w:rsid w:val="00AD165F"/>
    <w:rsid w:val="00AD37A9"/>
    <w:rsid w:val="00AD510F"/>
    <w:rsid w:val="00AE26C2"/>
    <w:rsid w:val="00AE6B7A"/>
    <w:rsid w:val="00B116A1"/>
    <w:rsid w:val="00B179FF"/>
    <w:rsid w:val="00B21BE2"/>
    <w:rsid w:val="00B24D7C"/>
    <w:rsid w:val="00B30389"/>
    <w:rsid w:val="00B31AD5"/>
    <w:rsid w:val="00B326A6"/>
    <w:rsid w:val="00B47B7A"/>
    <w:rsid w:val="00B53797"/>
    <w:rsid w:val="00B613C4"/>
    <w:rsid w:val="00B61B13"/>
    <w:rsid w:val="00B646B8"/>
    <w:rsid w:val="00B67229"/>
    <w:rsid w:val="00B72B9F"/>
    <w:rsid w:val="00B80CEB"/>
    <w:rsid w:val="00B9208F"/>
    <w:rsid w:val="00B97DC9"/>
    <w:rsid w:val="00BA1082"/>
    <w:rsid w:val="00BA2AED"/>
    <w:rsid w:val="00BB5FE8"/>
    <w:rsid w:val="00BC4F39"/>
    <w:rsid w:val="00BD2028"/>
    <w:rsid w:val="00BD2227"/>
    <w:rsid w:val="00BD4EB5"/>
    <w:rsid w:val="00BE0CF7"/>
    <w:rsid w:val="00BF4CCB"/>
    <w:rsid w:val="00C025D3"/>
    <w:rsid w:val="00C03E22"/>
    <w:rsid w:val="00C05307"/>
    <w:rsid w:val="00C13BA2"/>
    <w:rsid w:val="00C15D48"/>
    <w:rsid w:val="00C164EF"/>
    <w:rsid w:val="00C17976"/>
    <w:rsid w:val="00C2232E"/>
    <w:rsid w:val="00C249FE"/>
    <w:rsid w:val="00C40EE4"/>
    <w:rsid w:val="00C47D34"/>
    <w:rsid w:val="00C601B1"/>
    <w:rsid w:val="00C6541F"/>
    <w:rsid w:val="00C6707B"/>
    <w:rsid w:val="00C70C6B"/>
    <w:rsid w:val="00C80BD4"/>
    <w:rsid w:val="00C85337"/>
    <w:rsid w:val="00C85422"/>
    <w:rsid w:val="00C91888"/>
    <w:rsid w:val="00C934D7"/>
    <w:rsid w:val="00C95AC7"/>
    <w:rsid w:val="00C960FE"/>
    <w:rsid w:val="00CB6319"/>
    <w:rsid w:val="00CB68D8"/>
    <w:rsid w:val="00CB75A2"/>
    <w:rsid w:val="00CC4AAA"/>
    <w:rsid w:val="00CE089F"/>
    <w:rsid w:val="00CF2617"/>
    <w:rsid w:val="00CF3A42"/>
    <w:rsid w:val="00CF4C11"/>
    <w:rsid w:val="00CF5927"/>
    <w:rsid w:val="00CF759B"/>
    <w:rsid w:val="00D0268E"/>
    <w:rsid w:val="00D11748"/>
    <w:rsid w:val="00D17E8D"/>
    <w:rsid w:val="00D2213F"/>
    <w:rsid w:val="00D273C6"/>
    <w:rsid w:val="00D3170C"/>
    <w:rsid w:val="00D3527C"/>
    <w:rsid w:val="00D464D3"/>
    <w:rsid w:val="00D5413C"/>
    <w:rsid w:val="00D61730"/>
    <w:rsid w:val="00D80865"/>
    <w:rsid w:val="00D82B79"/>
    <w:rsid w:val="00D92C9C"/>
    <w:rsid w:val="00D949EA"/>
    <w:rsid w:val="00DB19E8"/>
    <w:rsid w:val="00DB4AF0"/>
    <w:rsid w:val="00DB668E"/>
    <w:rsid w:val="00DC07A3"/>
    <w:rsid w:val="00DC2004"/>
    <w:rsid w:val="00DC4766"/>
    <w:rsid w:val="00DD06C4"/>
    <w:rsid w:val="00DE014E"/>
    <w:rsid w:val="00DE1421"/>
    <w:rsid w:val="00DE1774"/>
    <w:rsid w:val="00DF746D"/>
    <w:rsid w:val="00DF7F38"/>
    <w:rsid w:val="00E04739"/>
    <w:rsid w:val="00E11B8A"/>
    <w:rsid w:val="00E165B8"/>
    <w:rsid w:val="00E17212"/>
    <w:rsid w:val="00E242E4"/>
    <w:rsid w:val="00E249CC"/>
    <w:rsid w:val="00E30B69"/>
    <w:rsid w:val="00E325C7"/>
    <w:rsid w:val="00E34A23"/>
    <w:rsid w:val="00E5207E"/>
    <w:rsid w:val="00E73674"/>
    <w:rsid w:val="00E7764F"/>
    <w:rsid w:val="00E777FD"/>
    <w:rsid w:val="00E8082D"/>
    <w:rsid w:val="00E949B4"/>
    <w:rsid w:val="00EA3ECF"/>
    <w:rsid w:val="00ED5686"/>
    <w:rsid w:val="00ED57E5"/>
    <w:rsid w:val="00EE77D6"/>
    <w:rsid w:val="00F245D5"/>
    <w:rsid w:val="00F24AD5"/>
    <w:rsid w:val="00F35A94"/>
    <w:rsid w:val="00F37860"/>
    <w:rsid w:val="00F437BA"/>
    <w:rsid w:val="00F4728E"/>
    <w:rsid w:val="00F551BD"/>
    <w:rsid w:val="00F5659B"/>
    <w:rsid w:val="00F6102A"/>
    <w:rsid w:val="00F66AC5"/>
    <w:rsid w:val="00F677F9"/>
    <w:rsid w:val="00F72237"/>
    <w:rsid w:val="00F736C3"/>
    <w:rsid w:val="00F77021"/>
    <w:rsid w:val="00F81F36"/>
    <w:rsid w:val="00F83280"/>
    <w:rsid w:val="00F8735B"/>
    <w:rsid w:val="00F907D7"/>
    <w:rsid w:val="00FA12C9"/>
    <w:rsid w:val="00FA615F"/>
    <w:rsid w:val="00FB09AF"/>
    <w:rsid w:val="00FC425F"/>
    <w:rsid w:val="00FC6CDB"/>
    <w:rsid w:val="00FD1504"/>
    <w:rsid w:val="00FD537B"/>
    <w:rsid w:val="00FF2320"/>
    <w:rsid w:val="00FF5FB7"/>
    <w:rsid w:val="00FF6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6AEC838"/>
  <w15:chartTrackingRefBased/>
  <w15:docId w15:val="{DB01E0F1-4489-4D12-A4E4-2ECABD003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fr-FR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B1ECA"/>
    <w:rPr>
      <w:rFonts w:ascii="Calibri" w:hAnsi="Calibri"/>
      <w:sz w:val="24"/>
    </w:rPr>
  </w:style>
  <w:style w:type="paragraph" w:styleId="Titre1">
    <w:name w:val="heading 1"/>
    <w:basedOn w:val="Normal"/>
    <w:next w:val="Normal"/>
    <w:link w:val="Titre1Car"/>
    <w:uiPriority w:val="4"/>
    <w:qFormat/>
    <w:rsid w:val="006A00C9"/>
    <w:pPr>
      <w:keepNext/>
      <w:keepLines/>
      <w:spacing w:before="600" w:after="60"/>
      <w:outlineLvl w:val="0"/>
    </w:pPr>
    <w:rPr>
      <w:rFonts w:eastAsiaTheme="majorEastAsia" w:cstheme="majorBidi"/>
      <w:b/>
      <w:color w:val="3F251D" w:themeColor="accent1"/>
      <w:sz w:val="32"/>
      <w:szCs w:val="30"/>
    </w:rPr>
  </w:style>
  <w:style w:type="paragraph" w:styleId="Titre2">
    <w:name w:val="heading 2"/>
    <w:basedOn w:val="Normal"/>
    <w:next w:val="Normal"/>
    <w:link w:val="Titre2Car"/>
    <w:uiPriority w:val="4"/>
    <w:unhideWhenUsed/>
    <w:qFormat/>
    <w:rsid w:val="002B1ECA"/>
    <w:pPr>
      <w:keepNext/>
      <w:keepLines/>
      <w:spacing w:before="240" w:after="0"/>
      <w:outlineLvl w:val="1"/>
    </w:pPr>
    <w:rPr>
      <w:rFonts w:eastAsiaTheme="majorEastAsia" w:cstheme="majorBidi"/>
      <w:caps/>
      <w:color w:val="3F251D" w:themeColor="accent1"/>
      <w:u w:val="single"/>
    </w:rPr>
  </w:style>
  <w:style w:type="paragraph" w:styleId="Titre3">
    <w:name w:val="heading 3"/>
    <w:basedOn w:val="Normal"/>
    <w:next w:val="Normal"/>
    <w:link w:val="Titre3Car"/>
    <w:uiPriority w:val="4"/>
    <w:unhideWhenUsed/>
    <w:qFormat/>
    <w:rsid w:val="00DD06C4"/>
    <w:pPr>
      <w:keepNext/>
      <w:keepLines/>
      <w:spacing w:before="200" w:after="0"/>
      <w:outlineLvl w:val="2"/>
    </w:pPr>
    <w:rPr>
      <w:rFonts w:eastAsiaTheme="majorEastAsia" w:cstheme="majorBidi"/>
      <w:b/>
      <w:i/>
      <w:color w:val="3F251D" w:themeColor="accent1"/>
      <w:u w:val="single"/>
    </w:rPr>
  </w:style>
  <w:style w:type="paragraph" w:styleId="Titre5">
    <w:name w:val="heading 5"/>
    <w:basedOn w:val="Normal"/>
    <w:next w:val="Normal"/>
    <w:link w:val="Titre5C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Titre6">
    <w:name w:val="heading 6"/>
    <w:basedOn w:val="Normal"/>
    <w:next w:val="Normal"/>
    <w:link w:val="Titre6C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Titre8">
    <w:name w:val="heading 8"/>
    <w:basedOn w:val="Normal"/>
    <w:next w:val="Normal"/>
    <w:link w:val="Titre8C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Ombrageclair">
    <w:name w:val="Light Shading"/>
    <w:basedOn w:val="Tableau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ordonnes">
    <w:name w:val="Coordonnées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Titre1Car">
    <w:name w:val="Titre 1 Car"/>
    <w:basedOn w:val="Policepardfaut"/>
    <w:link w:val="Titre1"/>
    <w:uiPriority w:val="4"/>
    <w:rsid w:val="006A00C9"/>
    <w:rPr>
      <w:rFonts w:ascii="Calibri" w:eastAsiaTheme="majorEastAsia" w:hAnsi="Calibri" w:cstheme="majorBidi"/>
      <w:b/>
      <w:color w:val="3F251D" w:themeColor="accent1"/>
      <w:sz w:val="32"/>
      <w:szCs w:val="30"/>
    </w:rPr>
  </w:style>
  <w:style w:type="character" w:customStyle="1" w:styleId="Titre2Car">
    <w:name w:val="Titre 2 Car"/>
    <w:basedOn w:val="Policepardfaut"/>
    <w:link w:val="Titre2"/>
    <w:uiPriority w:val="4"/>
    <w:rsid w:val="002B1ECA"/>
    <w:rPr>
      <w:rFonts w:ascii="Calibri" w:eastAsiaTheme="majorEastAsia" w:hAnsi="Calibri" w:cstheme="majorBidi"/>
      <w:caps/>
      <w:color w:val="3F251D" w:themeColor="accent1"/>
      <w:sz w:val="24"/>
      <w:u w:val="single"/>
    </w:rPr>
  </w:style>
  <w:style w:type="character" w:customStyle="1" w:styleId="Titre3Car">
    <w:name w:val="Titre 3 Car"/>
    <w:basedOn w:val="Policepardfaut"/>
    <w:link w:val="Titre3"/>
    <w:uiPriority w:val="4"/>
    <w:rsid w:val="00DD06C4"/>
    <w:rPr>
      <w:rFonts w:ascii="Calibri" w:eastAsiaTheme="majorEastAsia" w:hAnsi="Calibri" w:cstheme="majorBidi"/>
      <w:b/>
      <w:i/>
      <w:color w:val="3F251D" w:themeColor="accent1"/>
      <w:sz w:val="24"/>
      <w:u w:val="single"/>
    </w:rPr>
  </w:style>
  <w:style w:type="character" w:customStyle="1" w:styleId="Titre5Car">
    <w:name w:val="Titre 5 Car"/>
    <w:basedOn w:val="Policepardfaut"/>
    <w:link w:val="Titre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itre6Car">
    <w:name w:val="Titre 6 Car"/>
    <w:basedOn w:val="Policepardfaut"/>
    <w:link w:val="Titre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epuces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enumros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re">
    <w:name w:val="Title"/>
    <w:basedOn w:val="Normal"/>
    <w:link w:val="TitreC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reCar">
    <w:name w:val="Titre Car"/>
    <w:basedOn w:val="Policepardfaut"/>
    <w:link w:val="Titr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ous-titreCar">
    <w:name w:val="Sous-titre Car"/>
    <w:basedOn w:val="Policepardfaut"/>
    <w:link w:val="Sous-titr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Normal"/>
    <w:uiPriority w:val="1"/>
    <w:qFormat/>
    <w:rsid w:val="00D5413C"/>
    <w:pPr>
      <w:spacing w:before="2400" w:after="400"/>
      <w:jc w:val="center"/>
    </w:pPr>
  </w:style>
  <w:style w:type="paragraph" w:styleId="Lgende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Titre9Car">
    <w:name w:val="Titre 9 Car"/>
    <w:basedOn w:val="Policepardfaut"/>
    <w:link w:val="Titre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itre8Car">
    <w:name w:val="Titre 8 Car"/>
    <w:basedOn w:val="Policepardfaut"/>
    <w:link w:val="Titre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0"/>
      <w:outlineLvl w:val="9"/>
    </w:pPr>
  </w:style>
  <w:style w:type="paragraph" w:styleId="Pieddepage">
    <w:name w:val="footer"/>
    <w:basedOn w:val="Normal"/>
    <w:link w:val="PieddepageC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PieddepageCar">
    <w:name w:val="Pied de page Car"/>
    <w:basedOn w:val="Policepardfaut"/>
    <w:link w:val="Pieddepage"/>
    <w:uiPriority w:val="99"/>
    <w:rsid w:val="003422FF"/>
    <w:rPr>
      <w:sz w:val="22"/>
      <w:szCs w:val="16"/>
    </w:rPr>
  </w:style>
  <w:style w:type="paragraph" w:styleId="TM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paragraph" w:styleId="TM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122DB"/>
    <w:rPr>
      <w:rFonts w:ascii="Tahoma" w:hAnsi="Tahoma" w:cs="Tahoma"/>
      <w:szCs w:val="16"/>
    </w:rPr>
  </w:style>
  <w:style w:type="paragraph" w:styleId="Bibliographie">
    <w:name w:val="Bibliography"/>
    <w:basedOn w:val="Normal"/>
    <w:next w:val="Normal"/>
    <w:uiPriority w:val="39"/>
    <w:semiHidden/>
    <w:unhideWhenUsed/>
  </w:style>
  <w:style w:type="paragraph" w:styleId="Corpsdetexte3">
    <w:name w:val="Body Text 3"/>
    <w:basedOn w:val="Normal"/>
    <w:link w:val="Corpsdetexte3C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leaudefiche">
    <w:name w:val="Tableau de fiche"/>
    <w:basedOn w:val="Tableau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Grilledutableau">
    <w:name w:val="Table Grid"/>
    <w:basedOn w:val="Tableau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1A2000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A2000"/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A122DB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A122DB"/>
    <w:rPr>
      <w:sz w:val="22"/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A122DB"/>
    <w:rPr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122DB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122D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122DB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A122DB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A122DB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122DB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122DB"/>
    <w:rPr>
      <w:rFonts w:ascii="Consolas" w:hAnsi="Consolas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edemacro">
    <w:name w:val="macro"/>
    <w:link w:val="TextedemacroC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A122DB"/>
    <w:rPr>
      <w:rFonts w:ascii="Consolas" w:hAnsi="Consolas"/>
      <w:szCs w:val="20"/>
    </w:rPr>
  </w:style>
  <w:style w:type="paragraph" w:styleId="Textebrut">
    <w:name w:val="Plain Text"/>
    <w:basedOn w:val="Normal"/>
    <w:link w:val="Textebrut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A122DB"/>
    <w:rPr>
      <w:rFonts w:ascii="Consolas" w:hAnsi="Consolas"/>
      <w:szCs w:val="21"/>
    </w:rPr>
  </w:style>
  <w:style w:type="character" w:styleId="Textedelespacerserv">
    <w:name w:val="Placeholder Text"/>
    <w:basedOn w:val="Policepardfaut"/>
    <w:uiPriority w:val="99"/>
    <w:semiHidden/>
    <w:rsid w:val="00A122DB"/>
    <w:rPr>
      <w:color w:val="595959" w:themeColor="text1" w:themeTint="A6"/>
    </w:rPr>
  </w:style>
  <w:style w:type="character" w:styleId="Lienhypertexte">
    <w:name w:val="Hyperlink"/>
    <w:basedOn w:val="Policepardfaut"/>
    <w:uiPriority w:val="99"/>
    <w:unhideWhenUsed/>
    <w:rsid w:val="00DB19E8"/>
    <w:rPr>
      <w:color w:val="993E2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B19E8"/>
    <w:rPr>
      <w:color w:val="808080"/>
      <w:shd w:val="clear" w:color="auto" w:fill="E6E6E6"/>
    </w:rPr>
  </w:style>
  <w:style w:type="paragraph" w:styleId="Paragraphedeliste">
    <w:name w:val="List Paragraph"/>
    <w:basedOn w:val="Normal"/>
    <w:uiPriority w:val="34"/>
    <w:qFormat/>
    <w:rsid w:val="00F736C3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51319B"/>
    <w:rPr>
      <w:color w:val="956400" w:themeColor="followedHyperlink"/>
      <w:u w:val="single"/>
    </w:rPr>
  </w:style>
  <w:style w:type="character" w:customStyle="1" w:styleId="pln">
    <w:name w:val="pln"/>
    <w:basedOn w:val="Policepardfaut"/>
    <w:rsid w:val="00FA12C9"/>
  </w:style>
  <w:style w:type="character" w:customStyle="1" w:styleId="pun">
    <w:name w:val="pun"/>
    <w:basedOn w:val="Policepardfaut"/>
    <w:rsid w:val="00FA12C9"/>
  </w:style>
  <w:style w:type="character" w:customStyle="1" w:styleId="lit">
    <w:name w:val="lit"/>
    <w:basedOn w:val="Policepardfaut"/>
    <w:rsid w:val="00FA12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75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0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0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1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hyperlink" Target="http://chewbii.com/tp-mongodb-replication-et-sharding/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yperlink" Target="http://mongodb.github.io/mongo-csharp-driver/2.0/reference/bson/mapping/" TargetMode="External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yperlink" Target="https://docs.mongodb.com/manual/reference/command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hyperlink" Target="https://www.chrismckee.co.uk/mongo-aggregation-in-c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://www.layerworks.com/blog/2014/11/11/mongodb-shell-csharp-driver-comparison-cheat-cheet" TargetMode="External"/><Relationship Id="rId65" Type="http://schemas.openxmlformats.org/officeDocument/2006/relationships/hyperlink" Target="http://mongodb.github.io/mongo-csharp-driver/2.4/getting_started/admin_quick_tou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ocs.mongodb.com/manual/tutorial/iterate-a-cursor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s://gist.github.com/maxwedwards/4588041" TargetMode="External"/><Relationship Id="rId69" Type="http://schemas.openxmlformats.org/officeDocument/2006/relationships/fontTable" Target="fontTable.xml"/><Relationship Id="rId8" Type="http://schemas.openxmlformats.org/officeDocument/2006/relationships/hyperlink" Target="https://github.com/yasmeentrifiss/DarkMongouille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relational.fit.cvut.cz/dataset/Sakila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s://www.mkyong.com/mongodb/mongodb-how-to-remove-a-field-from-document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s://blog.oz-code.com/how-to-mongodb-in-c-part-1/" TargetMode="External"/><Relationship Id="rId7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RA\AppData\Roaming\Microsoft\Templates\Rapport%20d&#8217;&#233;tudiant%20avec%20page%20de%20garde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394BDA-4D78-409E-B890-F8F4D7BE0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d’étudiant avec page de garde.dotx</Template>
  <TotalTime>1899</TotalTime>
  <Pages>24</Pages>
  <Words>3538</Words>
  <Characters>19460</Characters>
  <Application>Microsoft Office Word</Application>
  <DocSecurity>0</DocSecurity>
  <Lines>162</Lines>
  <Paragraphs>45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</dc:creator>
  <cp:keywords/>
  <dc:description/>
  <cp:lastModifiedBy>TRIFISS Yasmeen</cp:lastModifiedBy>
  <cp:revision>242</cp:revision>
  <dcterms:created xsi:type="dcterms:W3CDTF">2017-12-29T15:05:00Z</dcterms:created>
  <dcterms:modified xsi:type="dcterms:W3CDTF">2018-01-21T20:28:00Z</dcterms:modified>
  <cp:version/>
</cp:coreProperties>
</file>